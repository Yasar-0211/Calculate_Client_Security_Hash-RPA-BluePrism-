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10ECB" w14:textId="77777777" w:rsidR="006139C9" w:rsidRPr="005674EC" w:rsidRDefault="006139C9" w:rsidP="0049160A">
      <w:pPr>
        <w:rPr>
          <w:noProof/>
          <w:lang w:eastAsia="zh-CN"/>
        </w:rPr>
      </w:pPr>
    </w:p>
    <w:p w14:paraId="18B164E1" w14:textId="77777777" w:rsidR="0093531B" w:rsidRPr="005674EC" w:rsidRDefault="0093531B" w:rsidP="0049160A"/>
    <w:p w14:paraId="6877CB20" w14:textId="77777777" w:rsidR="0093531B" w:rsidRPr="005674EC" w:rsidRDefault="0093531B" w:rsidP="0049160A"/>
    <w:p w14:paraId="56B87E17" w14:textId="77777777" w:rsidR="0093531B" w:rsidRPr="005674EC" w:rsidRDefault="0093531B" w:rsidP="0049160A"/>
    <w:p w14:paraId="7ECA0EAB" w14:textId="77777777" w:rsidR="003C5E71" w:rsidRPr="002F4A16" w:rsidRDefault="003C5E71" w:rsidP="00803961">
      <w:pPr>
        <w:jc w:val="center"/>
        <w:rPr>
          <w:sz w:val="72"/>
          <w:szCs w:val="72"/>
        </w:rPr>
      </w:pPr>
    </w:p>
    <w:p w14:paraId="28A1BFEA" w14:textId="77777777" w:rsidR="00803961" w:rsidRPr="002F4A16" w:rsidRDefault="002F4A16" w:rsidP="00803961">
      <w:pPr>
        <w:jc w:val="center"/>
        <w:rPr>
          <w:b/>
          <w:bCs/>
          <w:color w:val="00B050"/>
          <w:sz w:val="72"/>
          <w:szCs w:val="72"/>
        </w:rPr>
      </w:pPr>
      <w:r w:rsidRPr="002F4A16">
        <w:rPr>
          <w:b/>
          <w:bCs/>
          <w:color w:val="00B050"/>
          <w:sz w:val="72"/>
          <w:szCs w:val="72"/>
        </w:rPr>
        <w:t>RoboQuess</w:t>
      </w:r>
    </w:p>
    <w:p w14:paraId="604C4F58" w14:textId="77777777" w:rsidR="00803961" w:rsidRDefault="00803961" w:rsidP="00803961">
      <w:pPr>
        <w:jc w:val="center"/>
      </w:pPr>
      <w:r>
        <w:rPr>
          <w:noProof/>
          <w:lang w:val="en-US"/>
        </w:rPr>
        <w:drawing>
          <wp:inline distT="0" distB="0" distL="0" distR="0" wp14:anchorId="6CE7D9AF" wp14:editId="1596FD65">
            <wp:extent cx="4343400" cy="1181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CCEA" w14:textId="77777777" w:rsidR="00803961" w:rsidRPr="005674EC" w:rsidRDefault="00803961" w:rsidP="00803961">
      <w:pPr>
        <w:jc w:val="center"/>
      </w:pPr>
    </w:p>
    <w:p w14:paraId="369E2711" w14:textId="77777777" w:rsidR="00CB6D67" w:rsidRDefault="00CB6D67" w:rsidP="002F4A16">
      <w:pPr>
        <w:pStyle w:val="NoSpacing"/>
        <w:spacing w:after="200" w:line="276" w:lineRule="auto"/>
        <w:rPr>
          <w:rFonts w:ascii="Arial" w:eastAsiaTheme="majorEastAsia" w:hAnsi="Arial" w:cs="Arial"/>
          <w:b/>
          <w:color w:val="1F497D" w:themeColor="text2"/>
          <w:sz w:val="48"/>
          <w:szCs w:val="48"/>
        </w:rPr>
      </w:pPr>
    </w:p>
    <w:p w14:paraId="6C4D8CE4" w14:textId="77777777" w:rsidR="002F4A16" w:rsidRDefault="002F4A16" w:rsidP="002F4A16">
      <w:pPr>
        <w:pStyle w:val="NoSpacing"/>
        <w:spacing w:after="200" w:line="276" w:lineRule="auto"/>
        <w:rPr>
          <w:rFonts w:ascii="Arial" w:eastAsiaTheme="majorEastAsia" w:hAnsi="Arial" w:cs="Arial"/>
          <w:b/>
          <w:color w:val="1F497D" w:themeColor="text2"/>
          <w:sz w:val="48"/>
          <w:szCs w:val="48"/>
        </w:rPr>
      </w:pPr>
    </w:p>
    <w:p w14:paraId="7622FF3C" w14:textId="77777777" w:rsidR="00916760" w:rsidRDefault="0049160A" w:rsidP="00F31BBC">
      <w:pPr>
        <w:pStyle w:val="NoSpacing"/>
        <w:spacing w:after="200" w:line="276" w:lineRule="auto"/>
        <w:jc w:val="center"/>
        <w:rPr>
          <w:rFonts w:ascii="Arial" w:eastAsiaTheme="majorEastAsia" w:hAnsi="Arial" w:cs="Arial"/>
          <w:b/>
          <w:color w:val="1F497D" w:themeColor="text2"/>
          <w:sz w:val="48"/>
          <w:szCs w:val="48"/>
        </w:rPr>
      </w:pPr>
      <w:r>
        <w:rPr>
          <w:rFonts w:ascii="Arial" w:eastAsiaTheme="majorEastAsia" w:hAnsi="Arial" w:cs="Arial"/>
          <w:b/>
          <w:color w:val="1F497D" w:themeColor="text2"/>
          <w:sz w:val="48"/>
          <w:szCs w:val="48"/>
        </w:rPr>
        <w:t xml:space="preserve">Robotic Process </w:t>
      </w:r>
      <w:r w:rsidR="00803961">
        <w:rPr>
          <w:rFonts w:ascii="Arial" w:eastAsiaTheme="majorEastAsia" w:hAnsi="Arial" w:cs="Arial"/>
          <w:b/>
          <w:color w:val="1F497D" w:themeColor="text2"/>
          <w:sz w:val="48"/>
          <w:szCs w:val="48"/>
        </w:rPr>
        <w:t>Automation (RPA)</w:t>
      </w:r>
    </w:p>
    <w:sdt>
      <w:sdtPr>
        <w:rPr>
          <w:rFonts w:ascii="Arial" w:eastAsiaTheme="majorEastAsia" w:hAnsi="Arial" w:cs="Arial"/>
          <w:b/>
          <w:color w:val="1F497D" w:themeColor="text2"/>
          <w:sz w:val="44"/>
          <w:szCs w:val="44"/>
        </w:rPr>
        <w:alias w:val="Title"/>
        <w:tag w:val=""/>
        <w:id w:val="1699744891"/>
        <w:placeholder>
          <w:docPart w:val="2CDD4C3B4B2643A69690903B00C8042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7A69D1B" w14:textId="77777777" w:rsidR="0093531B" w:rsidRPr="0049160A" w:rsidRDefault="00F31BBC" w:rsidP="00F31BBC">
          <w:pPr>
            <w:pStyle w:val="NoSpacing"/>
            <w:spacing w:after="200" w:line="276" w:lineRule="auto"/>
            <w:jc w:val="center"/>
            <w:rPr>
              <w:rFonts w:ascii="Arial" w:eastAsiaTheme="majorEastAsia" w:hAnsi="Arial" w:cs="Arial"/>
              <w:b/>
              <w:color w:val="1F497D" w:themeColor="text2"/>
              <w:sz w:val="44"/>
              <w:szCs w:val="44"/>
            </w:rPr>
          </w:pPr>
          <w:r>
            <w:rPr>
              <w:rFonts w:ascii="Arial" w:eastAsiaTheme="majorEastAsia" w:hAnsi="Arial" w:cs="Arial"/>
              <w:b/>
              <w:color w:val="1F497D" w:themeColor="text2"/>
              <w:sz w:val="44"/>
              <w:szCs w:val="44"/>
            </w:rPr>
            <w:t>Operational Handbook</w:t>
          </w:r>
        </w:p>
      </w:sdtContent>
    </w:sdt>
    <w:p w14:paraId="0DE5D57A" w14:textId="77777777" w:rsidR="002A1B5E" w:rsidRPr="005674EC" w:rsidRDefault="002A1B5E" w:rsidP="0049160A"/>
    <w:p w14:paraId="453B536E" w14:textId="04A4DA33" w:rsidR="001C5275" w:rsidRPr="005674EC" w:rsidRDefault="00AE65B8" w:rsidP="00F8384D">
      <w:pPr>
        <w:jc w:val="left"/>
      </w:pPr>
      <w:r>
        <w:rPr>
          <w:rFonts w:eastAsia="SimSun"/>
          <w:b/>
          <w:bCs/>
          <w:color w:val="000000" w:themeColor="text1"/>
          <w:spacing w:val="10"/>
          <w:sz w:val="36"/>
          <w:szCs w:val="36"/>
          <w:lang w:val="en-US"/>
        </w:rPr>
        <w:t xml:space="preserve">   </w:t>
      </w:r>
      <w:r w:rsidR="00591F74">
        <w:rPr>
          <w:rFonts w:eastAsia="SimSun"/>
          <w:b/>
          <w:bCs/>
          <w:color w:val="000000" w:themeColor="text1"/>
          <w:spacing w:val="10"/>
          <w:sz w:val="36"/>
          <w:szCs w:val="36"/>
          <w:lang w:val="en-US"/>
        </w:rPr>
        <w:t xml:space="preserve">             </w:t>
      </w:r>
      <w:r w:rsidR="00F8384D" w:rsidRPr="00F8384D">
        <w:rPr>
          <w:b/>
          <w:bCs/>
          <w:sz w:val="36"/>
          <w:szCs w:val="36"/>
        </w:rPr>
        <w:t>ID</w:t>
      </w:r>
      <w:r w:rsidR="005C3CD5">
        <w:rPr>
          <w:b/>
          <w:bCs/>
          <w:sz w:val="36"/>
          <w:szCs w:val="36"/>
        </w:rPr>
        <w:t xml:space="preserve"> – PQR – Gold Calculator</w:t>
      </w:r>
    </w:p>
    <w:tbl>
      <w:tblPr>
        <w:tblStyle w:val="TableGrid"/>
        <w:tblW w:w="0" w:type="auto"/>
        <w:jc w:val="center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06"/>
        <w:gridCol w:w="1728"/>
      </w:tblGrid>
      <w:tr w:rsidR="002A1B5E" w:rsidRPr="005674EC" w14:paraId="00B6423E" w14:textId="77777777" w:rsidTr="001C5275">
        <w:trPr>
          <w:trHeight w:val="360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FFC7FF3" w14:textId="77777777" w:rsidR="002A1B5E" w:rsidRPr="005674EC" w:rsidRDefault="002A1B5E" w:rsidP="0049160A">
            <w:r w:rsidRPr="005674EC">
              <w:t>Date</w:t>
            </w:r>
            <w:r w:rsidR="00D820FE">
              <w:t xml:space="preserve"> </w:t>
            </w:r>
            <w:r w:rsidR="000D11B0" w:rsidRPr="005674EC">
              <w:t>Released</w:t>
            </w:r>
          </w:p>
        </w:tc>
        <w:tc>
          <w:tcPr>
            <w:tcW w:w="0" w:type="auto"/>
            <w:vAlign w:val="center"/>
          </w:tcPr>
          <w:p w14:paraId="64C550B6" w14:textId="26EDCDF5" w:rsidR="002A1B5E" w:rsidRPr="005674EC" w:rsidRDefault="00F95A50">
            <w:r>
              <w:t>1</w:t>
            </w:r>
            <w:bookmarkStart w:id="0" w:name="_GoBack"/>
            <w:bookmarkEnd w:id="0"/>
            <w:r w:rsidR="005C3CD5">
              <w:t>3</w:t>
            </w:r>
            <w:r w:rsidR="007D282F">
              <w:t>-</w:t>
            </w:r>
            <w:r w:rsidR="005C3CD5">
              <w:t>Ma</w:t>
            </w:r>
            <w:r>
              <w:t>y</w:t>
            </w:r>
            <w:r w:rsidR="007D282F">
              <w:t>-202</w:t>
            </w:r>
            <w:r w:rsidR="005C3CD5">
              <w:t>5</w:t>
            </w:r>
          </w:p>
        </w:tc>
      </w:tr>
      <w:tr w:rsidR="002A1B5E" w:rsidRPr="005674EC" w14:paraId="56DF1079" w14:textId="77777777" w:rsidTr="001C5275">
        <w:trPr>
          <w:trHeight w:val="360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B17FC1E" w14:textId="77777777" w:rsidR="002A1B5E" w:rsidRPr="005674EC" w:rsidRDefault="002A1B5E" w:rsidP="0049160A">
            <w:r w:rsidRPr="005674EC">
              <w:t>Version</w:t>
            </w:r>
          </w:p>
        </w:tc>
        <w:tc>
          <w:tcPr>
            <w:tcW w:w="0" w:type="auto"/>
            <w:vAlign w:val="center"/>
          </w:tcPr>
          <w:p w14:paraId="12300290" w14:textId="77777777" w:rsidR="002A1B5E" w:rsidRPr="005674EC" w:rsidRDefault="00DD7123" w:rsidP="0049160A">
            <w:r>
              <w:t>1.</w:t>
            </w:r>
            <w:r w:rsidR="00F8384D">
              <w:t>1</w:t>
            </w:r>
          </w:p>
        </w:tc>
      </w:tr>
      <w:tr w:rsidR="006D0A87" w:rsidRPr="005674EC" w14:paraId="39D97C4A" w14:textId="77777777" w:rsidTr="001C5275">
        <w:trPr>
          <w:trHeight w:val="360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687DAB5" w14:textId="77777777" w:rsidR="006D0A87" w:rsidRPr="00E317E3" w:rsidRDefault="003B6413" w:rsidP="006D0A87">
            <w:r>
              <w:t>Process Area</w:t>
            </w:r>
          </w:p>
        </w:tc>
        <w:tc>
          <w:tcPr>
            <w:tcW w:w="0" w:type="auto"/>
            <w:vAlign w:val="center"/>
          </w:tcPr>
          <w:p w14:paraId="64DE290B" w14:textId="77777777" w:rsidR="006D0A87" w:rsidRPr="00C57B85" w:rsidRDefault="006D0A87" w:rsidP="006D0A87">
            <w:pPr>
              <w:rPr>
                <w:color w:val="auto"/>
              </w:rPr>
            </w:pPr>
          </w:p>
        </w:tc>
      </w:tr>
      <w:tr w:rsidR="006D0A87" w:rsidRPr="005674EC" w14:paraId="7AE3733E" w14:textId="77777777" w:rsidTr="001C5275">
        <w:trPr>
          <w:trHeight w:val="360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781EEEF" w14:textId="77777777" w:rsidR="006D0A87" w:rsidRPr="00E317E3" w:rsidRDefault="003B6413" w:rsidP="006D0A87">
            <w:r>
              <w:t>Department</w:t>
            </w:r>
          </w:p>
        </w:tc>
        <w:tc>
          <w:tcPr>
            <w:tcW w:w="0" w:type="auto"/>
            <w:vAlign w:val="center"/>
          </w:tcPr>
          <w:p w14:paraId="7EB82EAC" w14:textId="645625F0" w:rsidR="006D0A87" w:rsidRPr="00C57B85" w:rsidRDefault="00147139" w:rsidP="006D0A87">
            <w:pPr>
              <w:rPr>
                <w:color w:val="auto"/>
              </w:rPr>
            </w:pPr>
            <w:r>
              <w:t>Hash Calculation</w:t>
            </w:r>
          </w:p>
        </w:tc>
      </w:tr>
      <w:tr w:rsidR="006D0A87" w:rsidRPr="005674EC" w14:paraId="49D1FB41" w14:textId="77777777" w:rsidTr="001C5275">
        <w:trPr>
          <w:trHeight w:val="360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2C90DFC" w14:textId="77777777" w:rsidR="006D0A87" w:rsidRPr="005674EC" w:rsidRDefault="006D0A87" w:rsidP="006D0A87">
            <w:r w:rsidRPr="005674EC">
              <w:t>Classification</w:t>
            </w:r>
          </w:p>
        </w:tc>
        <w:tc>
          <w:tcPr>
            <w:tcW w:w="0" w:type="auto"/>
            <w:vAlign w:val="center"/>
          </w:tcPr>
          <w:p w14:paraId="762A24C8" w14:textId="77777777" w:rsidR="006D0A87" w:rsidRPr="00700DA1" w:rsidRDefault="006D0A87" w:rsidP="006D0A87">
            <w:pPr>
              <w:rPr>
                <w:rStyle w:val="normaltextrun"/>
                <w:color w:val="000000"/>
                <w:shd w:val="clear" w:color="auto" w:fill="FFFFFF"/>
              </w:rPr>
            </w:pPr>
            <w:r w:rsidRPr="00700DA1">
              <w:rPr>
                <w:rStyle w:val="normaltextrun"/>
                <w:color w:val="000000"/>
                <w:shd w:val="clear" w:color="auto" w:fill="FFFFFF"/>
              </w:rPr>
              <w:t>Internal Use</w:t>
            </w:r>
          </w:p>
        </w:tc>
      </w:tr>
      <w:tr w:rsidR="006D0A87" w:rsidRPr="005674EC" w14:paraId="70512292" w14:textId="77777777" w:rsidTr="001C5275">
        <w:trPr>
          <w:trHeight w:val="360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17A0BB11" w14:textId="77777777" w:rsidR="006D0A87" w:rsidRPr="005674EC" w:rsidRDefault="006D0A87" w:rsidP="006D0A87">
            <w:r w:rsidRPr="005674EC">
              <w:t>Disposal Method</w:t>
            </w:r>
          </w:p>
        </w:tc>
        <w:tc>
          <w:tcPr>
            <w:tcW w:w="0" w:type="auto"/>
            <w:vAlign w:val="center"/>
          </w:tcPr>
          <w:p w14:paraId="0C353579" w14:textId="77777777" w:rsidR="006D0A87" w:rsidRPr="00700DA1" w:rsidRDefault="00F8384D" w:rsidP="006D0A87">
            <w:pPr>
              <w:rPr>
                <w:rStyle w:val="normaltextrun"/>
                <w:color w:val="000000"/>
                <w:shd w:val="clear" w:color="auto" w:fill="FFFFFF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NA</w:t>
            </w:r>
          </w:p>
        </w:tc>
      </w:tr>
    </w:tbl>
    <w:p w14:paraId="73A81D0B" w14:textId="77777777" w:rsidR="00C971BA" w:rsidRPr="005674EC" w:rsidRDefault="00C971BA" w:rsidP="0049160A"/>
    <w:p w14:paraId="136F1F51" w14:textId="77777777" w:rsidR="004E00DB" w:rsidRPr="00640C68" w:rsidRDefault="001C5275" w:rsidP="0049160A">
      <w:r w:rsidRPr="005674EC">
        <w:br w:type="page"/>
      </w:r>
      <w:r w:rsidR="00835B27" w:rsidRPr="00CB6D67">
        <w:rPr>
          <w:b/>
          <w:bCs/>
          <w:color w:val="1F497D" w:themeColor="text2"/>
          <w:sz w:val="28"/>
          <w:szCs w:val="28"/>
        </w:rPr>
        <w:lastRenderedPageBreak/>
        <w:t>Document Control</w:t>
      </w:r>
    </w:p>
    <w:p w14:paraId="291124B1" w14:textId="77777777" w:rsidR="006139C9" w:rsidRPr="00CB6D67" w:rsidRDefault="006139C9" w:rsidP="0049160A">
      <w:pPr>
        <w:rPr>
          <w:b/>
          <w:bCs/>
          <w:color w:val="1F497D" w:themeColor="text2"/>
          <w:sz w:val="24"/>
          <w:szCs w:val="24"/>
        </w:rPr>
      </w:pPr>
    </w:p>
    <w:p w14:paraId="11B971F8" w14:textId="77777777" w:rsidR="0051123E" w:rsidRDefault="002A1B5E" w:rsidP="0049160A">
      <w:pPr>
        <w:rPr>
          <w:b/>
          <w:bCs/>
          <w:color w:val="1F497D" w:themeColor="text2"/>
          <w:sz w:val="24"/>
          <w:szCs w:val="24"/>
        </w:rPr>
      </w:pPr>
      <w:r w:rsidRPr="00CB6D67">
        <w:rPr>
          <w:b/>
          <w:bCs/>
          <w:color w:val="1F497D" w:themeColor="text2"/>
          <w:sz w:val="24"/>
          <w:szCs w:val="24"/>
        </w:rPr>
        <w:t>Document History</w:t>
      </w:r>
    </w:p>
    <w:p w14:paraId="1255FE81" w14:textId="77777777" w:rsidR="00916760" w:rsidRDefault="00916760" w:rsidP="0049160A">
      <w:pPr>
        <w:rPr>
          <w:b/>
          <w:bCs/>
          <w:color w:val="1F497D" w:themeColor="text2"/>
          <w:sz w:val="24"/>
          <w:szCs w:val="24"/>
        </w:rPr>
      </w:pPr>
    </w:p>
    <w:tbl>
      <w:tblPr>
        <w:tblStyle w:val="TableGrid"/>
        <w:tblW w:w="5074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060"/>
        <w:gridCol w:w="2355"/>
        <w:gridCol w:w="1713"/>
        <w:gridCol w:w="2390"/>
        <w:gridCol w:w="1632"/>
      </w:tblGrid>
      <w:tr w:rsidR="00916760" w:rsidRPr="003C6BD7" w14:paraId="029390AD" w14:textId="77777777" w:rsidTr="001F7EF8">
        <w:trPr>
          <w:cantSplit/>
          <w:trHeight w:val="288"/>
          <w:tblHeader/>
        </w:trPr>
        <w:tc>
          <w:tcPr>
            <w:tcW w:w="579" w:type="pct"/>
            <w:shd w:val="clear" w:color="auto" w:fill="F2F2F2" w:themeFill="background1" w:themeFillShade="F2"/>
            <w:vAlign w:val="center"/>
            <w:hideMark/>
          </w:tcPr>
          <w:p w14:paraId="08115250" w14:textId="77777777" w:rsidR="00916760" w:rsidRPr="003C6BD7" w:rsidRDefault="00916760" w:rsidP="001F7EF8">
            <w:pPr>
              <w:jc w:val="center"/>
              <w:rPr>
                <w:rFonts w:cstheme="minorBidi"/>
                <w:b/>
                <w:bCs/>
                <w:color w:val="1F497D" w:themeColor="text2"/>
              </w:rPr>
            </w:pPr>
            <w:r w:rsidRPr="003C6BD7">
              <w:rPr>
                <w:rFonts w:cstheme="minorBidi"/>
                <w:b/>
                <w:bCs/>
                <w:color w:val="1F497D" w:themeColor="text2"/>
              </w:rPr>
              <w:t>Version</w:t>
            </w:r>
          </w:p>
        </w:tc>
        <w:tc>
          <w:tcPr>
            <w:tcW w:w="1287" w:type="pct"/>
            <w:shd w:val="clear" w:color="auto" w:fill="F2F2F2" w:themeFill="background1" w:themeFillShade="F2"/>
            <w:vAlign w:val="center"/>
          </w:tcPr>
          <w:p w14:paraId="1B8F8A6D" w14:textId="77777777" w:rsidR="00916760" w:rsidRPr="003C6BD7" w:rsidRDefault="00916760" w:rsidP="001F7EF8">
            <w:pPr>
              <w:jc w:val="center"/>
              <w:rPr>
                <w:rFonts w:cstheme="minorBidi"/>
                <w:b/>
                <w:bCs/>
                <w:color w:val="1F497D" w:themeColor="text2"/>
              </w:rPr>
            </w:pPr>
            <w:r w:rsidRPr="003C6BD7">
              <w:rPr>
                <w:rFonts w:cstheme="minorBidi"/>
                <w:b/>
                <w:bCs/>
                <w:color w:val="1F497D" w:themeColor="text2"/>
              </w:rPr>
              <w:t>Author(s)</w:t>
            </w:r>
          </w:p>
          <w:p w14:paraId="6CBE3663" w14:textId="77777777" w:rsidR="00916760" w:rsidRPr="003C6BD7" w:rsidRDefault="00916760" w:rsidP="001F7EF8">
            <w:pPr>
              <w:jc w:val="center"/>
              <w:rPr>
                <w:rFonts w:cstheme="minorBidi"/>
                <w:b/>
                <w:bCs/>
                <w:color w:val="1F497D" w:themeColor="text2"/>
              </w:rPr>
            </w:pPr>
            <w:r w:rsidRPr="003C6BD7">
              <w:rPr>
                <w:rFonts w:cstheme="minorBidi"/>
                <w:b/>
                <w:bCs/>
                <w:color w:val="1F497D" w:themeColor="text2"/>
              </w:rPr>
              <w:t>Names and titles/department</w:t>
            </w:r>
          </w:p>
        </w:tc>
        <w:tc>
          <w:tcPr>
            <w:tcW w:w="936" w:type="pct"/>
            <w:shd w:val="clear" w:color="auto" w:fill="F2F2F2" w:themeFill="background1" w:themeFillShade="F2"/>
            <w:vAlign w:val="center"/>
          </w:tcPr>
          <w:p w14:paraId="5839560B" w14:textId="77777777" w:rsidR="00916760" w:rsidRPr="003C6BD7" w:rsidRDefault="00916760" w:rsidP="001F7EF8">
            <w:pPr>
              <w:jc w:val="center"/>
              <w:rPr>
                <w:rFonts w:cstheme="minorBidi"/>
                <w:b/>
                <w:bCs/>
                <w:color w:val="1F497D" w:themeColor="text2"/>
              </w:rPr>
            </w:pPr>
            <w:r w:rsidRPr="003C6BD7">
              <w:rPr>
                <w:rFonts w:cstheme="minorBidi"/>
                <w:b/>
                <w:bCs/>
                <w:color w:val="1F497D" w:themeColor="text2"/>
              </w:rPr>
              <w:t>Revision Summary / Reason(s) for Change</w:t>
            </w:r>
          </w:p>
        </w:tc>
        <w:tc>
          <w:tcPr>
            <w:tcW w:w="1306" w:type="pct"/>
            <w:shd w:val="clear" w:color="auto" w:fill="F2F2F2" w:themeFill="background1" w:themeFillShade="F2"/>
            <w:vAlign w:val="center"/>
            <w:hideMark/>
          </w:tcPr>
          <w:p w14:paraId="2AA6DB5C" w14:textId="77777777" w:rsidR="00916760" w:rsidRPr="003C6BD7" w:rsidRDefault="00916760" w:rsidP="001F7EF8">
            <w:pPr>
              <w:jc w:val="center"/>
              <w:rPr>
                <w:rFonts w:cstheme="minorBidi"/>
                <w:b/>
                <w:bCs/>
                <w:color w:val="1F497D" w:themeColor="text2"/>
              </w:rPr>
            </w:pPr>
            <w:r w:rsidRPr="003C6BD7">
              <w:rPr>
                <w:rFonts w:cstheme="minorBidi"/>
                <w:b/>
                <w:bCs/>
                <w:color w:val="1F497D" w:themeColor="text2"/>
              </w:rPr>
              <w:t>Reviewers/Approvers</w:t>
            </w:r>
          </w:p>
          <w:p w14:paraId="5E3A1975" w14:textId="77777777" w:rsidR="00916760" w:rsidRPr="003C6BD7" w:rsidRDefault="00916760" w:rsidP="001F7EF8">
            <w:pPr>
              <w:jc w:val="center"/>
              <w:rPr>
                <w:rFonts w:cstheme="minorBidi"/>
                <w:b/>
                <w:bCs/>
                <w:color w:val="1F497D" w:themeColor="text2"/>
              </w:rPr>
            </w:pPr>
            <w:r w:rsidRPr="003C6BD7">
              <w:rPr>
                <w:rFonts w:cstheme="minorBidi"/>
                <w:b/>
                <w:bCs/>
                <w:color w:val="1F497D" w:themeColor="text2"/>
              </w:rPr>
              <w:t>Names and titles/department</w:t>
            </w:r>
          </w:p>
        </w:tc>
        <w:tc>
          <w:tcPr>
            <w:tcW w:w="892" w:type="pct"/>
            <w:shd w:val="clear" w:color="auto" w:fill="F2F2F2" w:themeFill="background1" w:themeFillShade="F2"/>
            <w:vAlign w:val="center"/>
          </w:tcPr>
          <w:p w14:paraId="75EF90D1" w14:textId="77777777" w:rsidR="00916760" w:rsidRPr="003C6BD7" w:rsidRDefault="00916760" w:rsidP="001F7EF8">
            <w:pPr>
              <w:jc w:val="center"/>
              <w:rPr>
                <w:rFonts w:cstheme="minorBidi"/>
                <w:b/>
                <w:bCs/>
                <w:color w:val="1F497D" w:themeColor="text2"/>
              </w:rPr>
            </w:pPr>
            <w:r w:rsidRPr="003C6BD7">
              <w:rPr>
                <w:rFonts w:cstheme="minorBidi"/>
                <w:b/>
                <w:bCs/>
                <w:color w:val="1F497D" w:themeColor="text2"/>
              </w:rPr>
              <w:t>Update Date</w:t>
            </w:r>
          </w:p>
        </w:tc>
      </w:tr>
      <w:tr w:rsidR="00916760" w:rsidRPr="003C6BD7" w14:paraId="69D7CDBE" w14:textId="77777777" w:rsidTr="00E317E3">
        <w:trPr>
          <w:cantSplit/>
          <w:trHeight w:val="288"/>
        </w:trPr>
        <w:tc>
          <w:tcPr>
            <w:tcW w:w="579" w:type="pct"/>
          </w:tcPr>
          <w:p w14:paraId="7221DBF1" w14:textId="77777777" w:rsidR="00916760" w:rsidRPr="003C6BD7" w:rsidRDefault="00DD7123" w:rsidP="001F7EF8">
            <w:pPr>
              <w:jc w:val="center"/>
              <w:rPr>
                <w:rFonts w:cstheme="minorBidi"/>
              </w:rPr>
            </w:pPr>
            <w:r>
              <w:rPr>
                <w:rFonts w:cstheme="minorBidi"/>
              </w:rPr>
              <w:t>1.0</w:t>
            </w:r>
          </w:p>
        </w:tc>
        <w:tc>
          <w:tcPr>
            <w:tcW w:w="1287" w:type="pct"/>
          </w:tcPr>
          <w:p w14:paraId="17FF9502" w14:textId="36CD6A8A" w:rsidR="00916760" w:rsidRPr="003C6BD7" w:rsidRDefault="005C3CD5" w:rsidP="001F7EF8">
            <w:pPr>
              <w:rPr>
                <w:rFonts w:cstheme="minorBidi"/>
              </w:rPr>
            </w:pPr>
            <w:r>
              <w:rPr>
                <w:rFonts w:cstheme="minorBidi"/>
              </w:rPr>
              <w:t>Yasar Mirza</w:t>
            </w:r>
          </w:p>
        </w:tc>
        <w:tc>
          <w:tcPr>
            <w:tcW w:w="936" w:type="pct"/>
          </w:tcPr>
          <w:p w14:paraId="430419DC" w14:textId="77777777" w:rsidR="00916760" w:rsidRPr="003C6BD7" w:rsidRDefault="00F95A50" w:rsidP="00E317E3">
            <w:pPr>
              <w:jc w:val="left"/>
              <w:rPr>
                <w:rFonts w:cstheme="minorBidi"/>
              </w:rPr>
            </w:pPr>
            <w:sdt>
              <w:sdtPr>
                <w:rPr>
                  <w:rFonts w:cstheme="minorBidi"/>
                </w:rPr>
                <w:id w:val="529226709"/>
                <w:placeholder>
                  <w:docPart w:val="F9F8F862B617410287F166EA6129CF9F"/>
                </w:placeholder>
                <w:comboBox>
                  <w:listItem w:displayText="Annual Review" w:value="Annual Review"/>
                  <w:listItem w:displayText="Audit comment" w:value="Audit comment"/>
                  <w:listItem w:displayText="Baseline Document" w:value="Baseline Document"/>
                  <w:listItem w:displayText="Process Improvement" w:value="Process Improvement"/>
                  <w:listItem w:displayText="Regulatory" w:value="Regulatory"/>
                  <w:listItem w:displayText="Risk/RCSA comment" w:value="Risk/RCSA comment"/>
                  <w:listItem w:displayText="New Product/Service" w:value="New Product/Service"/>
                  <w:listItem w:displayText="Template Update" w:value="Template Update"/>
                  <w:listItem w:displayText="Robotics Process Automation" w:value="Robotics Process Automation"/>
                  <w:listItem w:displayText="Other " w:value="Other "/>
                </w:comboBox>
              </w:sdtPr>
              <w:sdtEndPr/>
              <w:sdtContent>
                <w:r w:rsidR="00DD7123">
                  <w:rPr>
                    <w:rFonts w:cstheme="minorBidi"/>
                  </w:rPr>
                  <w:t>New Product/Service</w:t>
                </w:r>
              </w:sdtContent>
            </w:sdt>
          </w:p>
        </w:tc>
        <w:tc>
          <w:tcPr>
            <w:tcW w:w="1306" w:type="pct"/>
          </w:tcPr>
          <w:p w14:paraId="0F60E63D" w14:textId="6095D1E4" w:rsidR="00916760" w:rsidRPr="003C6BD7" w:rsidRDefault="005C3CD5" w:rsidP="00916760">
            <w:pPr>
              <w:jc w:val="left"/>
              <w:rPr>
                <w:rFonts w:cstheme="minorBidi"/>
              </w:rPr>
            </w:pPr>
            <w:r>
              <w:rPr>
                <w:rFonts w:cstheme="minorBidi"/>
              </w:rPr>
              <w:t>Ammar Rabbani</w:t>
            </w:r>
          </w:p>
        </w:tc>
        <w:tc>
          <w:tcPr>
            <w:tcW w:w="892" w:type="pct"/>
          </w:tcPr>
          <w:p w14:paraId="136D796C" w14:textId="40F74B62" w:rsidR="00916760" w:rsidRPr="003C6BD7" w:rsidRDefault="00147139" w:rsidP="001F7EF8">
            <w:pPr>
              <w:jc w:val="center"/>
              <w:rPr>
                <w:rFonts w:cstheme="minorBidi"/>
              </w:rPr>
            </w:pPr>
            <w:r>
              <w:rPr>
                <w:rFonts w:cstheme="minorBidi"/>
                <w:lang w:val="en-US"/>
              </w:rPr>
              <w:t>13</w:t>
            </w:r>
            <w:r w:rsidR="00F8384D">
              <w:rPr>
                <w:rFonts w:cstheme="minorBidi"/>
                <w:lang w:val="en-US"/>
              </w:rPr>
              <w:t>-</w:t>
            </w:r>
            <w:r>
              <w:rPr>
                <w:rFonts w:cstheme="minorBidi"/>
                <w:lang w:val="en-US"/>
              </w:rPr>
              <w:t>May</w:t>
            </w:r>
            <w:r w:rsidR="006D0A87">
              <w:rPr>
                <w:rFonts w:cstheme="minorBidi"/>
                <w:lang w:val="en-US"/>
              </w:rPr>
              <w:t>-202</w:t>
            </w:r>
            <w:r w:rsidR="005C3CD5">
              <w:rPr>
                <w:rFonts w:cstheme="minorBidi"/>
                <w:lang w:val="en-US"/>
              </w:rPr>
              <w:t>5</w:t>
            </w:r>
          </w:p>
        </w:tc>
      </w:tr>
    </w:tbl>
    <w:p w14:paraId="16FCE3FE" w14:textId="77777777" w:rsidR="00916760" w:rsidRPr="00CB6D67" w:rsidRDefault="00916760" w:rsidP="0049160A">
      <w:pPr>
        <w:rPr>
          <w:b/>
          <w:bCs/>
          <w:color w:val="1F497D" w:themeColor="text2"/>
          <w:sz w:val="24"/>
          <w:szCs w:val="24"/>
        </w:rPr>
      </w:pPr>
    </w:p>
    <w:p w14:paraId="7EC34550" w14:textId="77777777" w:rsidR="00393CE7" w:rsidRPr="005674EC" w:rsidRDefault="00393CE7" w:rsidP="0049160A"/>
    <w:p w14:paraId="2446F730" w14:textId="77777777" w:rsidR="002A1B5E" w:rsidRPr="005674EC" w:rsidRDefault="002A1B5E" w:rsidP="0049160A"/>
    <w:p w14:paraId="5185C048" w14:textId="77777777" w:rsidR="00A006D3" w:rsidRPr="005674EC" w:rsidRDefault="00A006D3" w:rsidP="0049160A"/>
    <w:p w14:paraId="132E6DD0" w14:textId="77777777" w:rsidR="00686ECD" w:rsidRPr="005674EC" w:rsidRDefault="00686ECD" w:rsidP="0049160A">
      <w:pPr>
        <w:rPr>
          <w:rFonts w:cstheme="minorBidi"/>
        </w:rPr>
      </w:pPr>
      <w:r w:rsidRPr="005674EC">
        <w:br w:type="page"/>
      </w:r>
    </w:p>
    <w:p w14:paraId="77378E5D" w14:textId="77777777" w:rsidR="002A1B5E" w:rsidRPr="005674EC" w:rsidRDefault="002A1B5E" w:rsidP="0049160A"/>
    <w:sdt>
      <w:sdtPr>
        <w:rPr>
          <w:color w:val="365F91" w:themeColor="accent1" w:themeShade="BF"/>
        </w:rPr>
        <w:id w:val="1490597341"/>
        <w:docPartObj>
          <w:docPartGallery w:val="Table of Contents"/>
          <w:docPartUnique/>
        </w:docPartObj>
      </w:sdtPr>
      <w:sdtEndPr>
        <w:rPr>
          <w:noProof/>
          <w:color w:val="2A2929"/>
        </w:rPr>
      </w:sdtEndPr>
      <w:sdtContent>
        <w:p w14:paraId="295D82C4" w14:textId="77777777" w:rsidR="00B44224" w:rsidRPr="00F0310E" w:rsidRDefault="00B44224" w:rsidP="0049160A">
          <w:pPr>
            <w:rPr>
              <w:b/>
              <w:bCs/>
              <w:color w:val="1F497D" w:themeColor="text2"/>
              <w:sz w:val="24"/>
              <w:szCs w:val="24"/>
            </w:rPr>
          </w:pPr>
          <w:r w:rsidRPr="00F0310E">
            <w:rPr>
              <w:b/>
              <w:bCs/>
              <w:color w:val="1F497D" w:themeColor="text2"/>
              <w:sz w:val="24"/>
              <w:szCs w:val="24"/>
            </w:rPr>
            <w:t>Table of Contents</w:t>
          </w:r>
        </w:p>
        <w:p w14:paraId="036E7226" w14:textId="77777777" w:rsidR="00DB6465" w:rsidRPr="005674EC" w:rsidRDefault="00DB6465" w:rsidP="004C2AAB"/>
        <w:p w14:paraId="3F1DC038" w14:textId="77777777" w:rsidR="00D05FFD" w:rsidRDefault="000950C0" w:rsidP="004C2AAB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r w:rsidRPr="005674EC">
            <w:rPr>
              <w:rFonts w:cstheme="minorBidi"/>
              <w:sz w:val="22"/>
            </w:rPr>
            <w:fldChar w:fldCharType="begin"/>
          </w:r>
          <w:r w:rsidR="00B44224" w:rsidRPr="005674EC">
            <w:rPr>
              <w:rFonts w:cstheme="minorBidi"/>
              <w:sz w:val="22"/>
            </w:rPr>
            <w:instrText xml:space="preserve"> TOC \o "1-2" \h \z \u </w:instrText>
          </w:r>
          <w:r w:rsidRPr="005674EC">
            <w:rPr>
              <w:rFonts w:cstheme="minorBidi"/>
              <w:sz w:val="22"/>
            </w:rPr>
            <w:fldChar w:fldCharType="separate"/>
          </w:r>
          <w:hyperlink w:anchor="_Toc45806159" w:history="1">
            <w:r w:rsidR="00D05FFD" w:rsidRPr="007C7DF6">
              <w:rPr>
                <w:rStyle w:val="Hyperlink"/>
                <w:noProof/>
              </w:rPr>
              <w:t>1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Introduction</w:t>
            </w:r>
            <w:r w:rsidR="00D05F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408D2" w14:textId="77777777" w:rsidR="00D05FFD" w:rsidRDefault="00F95A50" w:rsidP="004C2AAB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60" w:history="1">
            <w:r w:rsidR="00D05FFD" w:rsidRPr="007C7DF6">
              <w:rPr>
                <w:rStyle w:val="Hyperlink"/>
                <w:noProof/>
              </w:rPr>
              <w:t>2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Process Overview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_Toc45806160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4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5FB35061" w14:textId="77777777" w:rsidR="00D05FFD" w:rsidRDefault="00F95A50" w:rsidP="004C2AAB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61" w:history="1">
            <w:r w:rsidR="00D05FFD" w:rsidRPr="007C7DF6">
              <w:rPr>
                <w:rStyle w:val="Hyperlink"/>
                <w:noProof/>
              </w:rPr>
              <w:t>2.1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Process Summary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_Toc45806161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4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7D1F8F3F" w14:textId="77777777" w:rsidR="00D05FFD" w:rsidRDefault="00F95A50" w:rsidP="004C2AAB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62" w:history="1">
            <w:r w:rsidR="00D05FFD" w:rsidRPr="007C7DF6">
              <w:rPr>
                <w:rStyle w:val="Hyperlink"/>
                <w:noProof/>
              </w:rPr>
              <w:t>2.2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Process Flows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_Toc45806162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4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3EC76750" w14:textId="77777777" w:rsidR="00D05FFD" w:rsidRDefault="00F95A50" w:rsidP="004C2AAB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63" w:history="1">
            <w:r w:rsidR="00D05FFD" w:rsidRPr="007C7DF6">
              <w:rPr>
                <w:rStyle w:val="Hyperlink"/>
                <w:noProof/>
              </w:rPr>
              <w:t>2.3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Pre-requisites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_Toc45806163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4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02D3329F" w14:textId="77777777" w:rsidR="00D05FFD" w:rsidRDefault="00F95A50" w:rsidP="004C2AAB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64" w:history="1">
            <w:r w:rsidR="00D05FFD" w:rsidRPr="007C7DF6">
              <w:rPr>
                <w:rStyle w:val="Hyperlink"/>
                <w:noProof/>
              </w:rPr>
              <w:t>2.4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Inputs / Triggers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_Toc45806164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5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7B49A6F8" w14:textId="77777777" w:rsidR="00D05FFD" w:rsidRDefault="00F95A50" w:rsidP="004C2AAB">
          <w:pPr>
            <w:pStyle w:val="TOC2"/>
            <w:tabs>
              <w:tab w:val="left" w:pos="880"/>
              <w:tab w:val="right" w:leader="dot" w:pos="9017"/>
            </w:tabs>
            <w:rPr>
              <w:noProof/>
            </w:rPr>
          </w:pPr>
          <w:hyperlink w:anchor="_Toc45806165" w:history="1">
            <w:r w:rsidR="00D05FFD" w:rsidRPr="007C7DF6">
              <w:rPr>
                <w:rStyle w:val="Hyperlink"/>
                <w:noProof/>
              </w:rPr>
              <w:t>2.5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Outputs (Reports/Logs)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_Toc45806165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5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5397748D" w14:textId="77777777" w:rsidR="001C0C4F" w:rsidRPr="001C0C4F" w:rsidRDefault="001C0C4F" w:rsidP="004C2AAB">
          <w:pPr>
            <w:rPr>
              <w:noProof/>
            </w:rPr>
          </w:pPr>
          <w:r>
            <w:rPr>
              <w:noProof/>
            </w:rPr>
            <w:t xml:space="preserve">    2.6 </w:t>
          </w:r>
          <w:r>
            <w:rPr>
              <w:noProof/>
            </w:rPr>
            <w:tab/>
          </w:r>
          <w:hyperlink w:anchor="Environment_Variables" w:history="1">
            <w:r w:rsidRPr="001C0C4F">
              <w:rPr>
                <w:rStyle w:val="Hyperlink"/>
                <w:noProof/>
              </w:rPr>
              <w:t>Environment</w:t>
            </w:r>
          </w:hyperlink>
          <w:r>
            <w:rPr>
              <w:noProof/>
            </w:rPr>
            <w:t xml:space="preserve"> Variables………………………………………………………………………………4</w:t>
          </w:r>
        </w:p>
        <w:p w14:paraId="745F2ABF" w14:textId="77777777" w:rsidR="00D05FFD" w:rsidRDefault="00F95A50" w:rsidP="004C2AAB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66" w:history="1">
            <w:r w:rsidR="00D05FFD" w:rsidRPr="007C7DF6">
              <w:rPr>
                <w:rStyle w:val="Hyperlink"/>
                <w:noProof/>
              </w:rPr>
              <w:t>3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Email Notifications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_Toc45806166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5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01F7E650" w14:textId="77777777" w:rsidR="00D05FFD" w:rsidRDefault="00F95A50" w:rsidP="004C2AAB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67" w:history="1">
            <w:r w:rsidR="00D05FFD" w:rsidRPr="007C7DF6">
              <w:rPr>
                <w:rStyle w:val="Hyperlink"/>
                <w:noProof/>
              </w:rPr>
              <w:t>4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Scheduling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_Toc45806167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5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1E4B4788" w14:textId="77777777" w:rsidR="00D05FFD" w:rsidRDefault="00F95A50" w:rsidP="004C2AAB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68" w:history="1">
            <w:r w:rsidR="00D05FFD" w:rsidRPr="007C7DF6">
              <w:rPr>
                <w:rStyle w:val="Hyperlink"/>
                <w:noProof/>
              </w:rPr>
              <w:t>5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Systems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_Toc45806168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6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4903F64A" w14:textId="77777777" w:rsidR="00D05FFD" w:rsidRDefault="00F95A50" w:rsidP="004C2AAB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69" w:history="1">
            <w:r w:rsidR="00D05FFD" w:rsidRPr="007C7DF6">
              <w:rPr>
                <w:rStyle w:val="Hyperlink"/>
                <w:noProof/>
              </w:rPr>
              <w:t>6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Access Management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_Toc45806169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6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380C431C" w14:textId="77777777" w:rsidR="00D05FFD" w:rsidRDefault="00F95A50" w:rsidP="004C2AAB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70" w:history="1">
            <w:r w:rsidR="00D05FFD" w:rsidRPr="007C7DF6">
              <w:rPr>
                <w:rStyle w:val="Hyperlink"/>
                <w:noProof/>
              </w:rPr>
              <w:t>7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Appendices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_Toc45806170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6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497754ED" w14:textId="77777777" w:rsidR="00D05FFD" w:rsidRDefault="00F95A50" w:rsidP="004C2AAB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71" w:history="1">
            <w:r w:rsidR="00D05FFD" w:rsidRPr="007C7DF6">
              <w:rPr>
                <w:rStyle w:val="Hyperlink"/>
                <w:noProof/>
              </w:rPr>
              <w:t>7.1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Appendix A: Acronyms List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_Toc45806171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6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0201D414" w14:textId="77777777" w:rsidR="00D05FFD" w:rsidRDefault="00F95A50" w:rsidP="004C2AAB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45806172" w:history="1">
            <w:r w:rsidR="00D05FFD" w:rsidRPr="007C7DF6">
              <w:rPr>
                <w:rStyle w:val="Hyperlink"/>
                <w:noProof/>
              </w:rPr>
              <w:t>7.2</w:t>
            </w:r>
            <w:r w:rsidR="00D05FF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n-US"/>
              </w:rPr>
              <w:tab/>
            </w:r>
            <w:r w:rsidR="00D05FFD" w:rsidRPr="007C7DF6">
              <w:rPr>
                <w:rStyle w:val="Hyperlink"/>
                <w:noProof/>
              </w:rPr>
              <w:t>Appendix B: Production Support / Service Desk</w:t>
            </w:r>
            <w:r w:rsidR="00D05FFD">
              <w:rPr>
                <w:noProof/>
                <w:webHidden/>
              </w:rPr>
              <w:tab/>
            </w:r>
            <w:r w:rsidR="000950C0">
              <w:rPr>
                <w:noProof/>
                <w:webHidden/>
              </w:rPr>
              <w:fldChar w:fldCharType="begin"/>
            </w:r>
            <w:r w:rsidR="00D05FFD">
              <w:rPr>
                <w:noProof/>
                <w:webHidden/>
              </w:rPr>
              <w:instrText xml:space="preserve"> PAGEREF _Toc45806172 \h </w:instrText>
            </w:r>
            <w:r w:rsidR="000950C0">
              <w:rPr>
                <w:noProof/>
                <w:webHidden/>
              </w:rPr>
            </w:r>
            <w:r w:rsidR="000950C0">
              <w:rPr>
                <w:noProof/>
                <w:webHidden/>
              </w:rPr>
              <w:fldChar w:fldCharType="separate"/>
            </w:r>
            <w:r w:rsidR="00651030">
              <w:rPr>
                <w:noProof/>
                <w:webHidden/>
              </w:rPr>
              <w:t>6</w:t>
            </w:r>
            <w:r w:rsidR="000950C0">
              <w:rPr>
                <w:noProof/>
                <w:webHidden/>
              </w:rPr>
              <w:fldChar w:fldCharType="end"/>
            </w:r>
          </w:hyperlink>
        </w:p>
        <w:p w14:paraId="1B31BDCA" w14:textId="77777777" w:rsidR="00B44224" w:rsidRPr="005674EC" w:rsidRDefault="000950C0" w:rsidP="004C2AAB">
          <w:r w:rsidRPr="005674EC">
            <w:rPr>
              <w:rFonts w:cstheme="minorBidi"/>
            </w:rPr>
            <w:fldChar w:fldCharType="end"/>
          </w:r>
        </w:p>
      </w:sdtContent>
    </w:sdt>
    <w:p w14:paraId="5E4A9C8A" w14:textId="77777777" w:rsidR="00544936" w:rsidRPr="005674EC" w:rsidRDefault="00544936" w:rsidP="0049160A">
      <w:r w:rsidRPr="005674EC">
        <w:br w:type="page"/>
      </w:r>
    </w:p>
    <w:p w14:paraId="6F6446C7" w14:textId="77777777" w:rsidR="00372B8D" w:rsidRPr="00CB6D67" w:rsidRDefault="004465EA" w:rsidP="000F41CC">
      <w:pPr>
        <w:pStyle w:val="Heading1"/>
      </w:pPr>
      <w:bookmarkStart w:id="1" w:name="_Toc386466281"/>
      <w:bookmarkStart w:id="2" w:name="_Toc386466311"/>
      <w:bookmarkStart w:id="3" w:name="_Toc386536749"/>
      <w:bookmarkStart w:id="4" w:name="_Toc386537230"/>
      <w:bookmarkStart w:id="5" w:name="_Toc373404242"/>
      <w:bookmarkStart w:id="6" w:name="_Toc373328298"/>
      <w:bookmarkStart w:id="7" w:name="_Toc373074857"/>
      <w:bookmarkStart w:id="8" w:name="_Toc45806159"/>
      <w:bookmarkEnd w:id="1"/>
      <w:bookmarkEnd w:id="2"/>
      <w:bookmarkEnd w:id="3"/>
      <w:bookmarkEnd w:id="4"/>
      <w:r w:rsidRPr="00CB6D67">
        <w:lastRenderedPageBreak/>
        <w:t>Introduction</w:t>
      </w:r>
      <w:bookmarkEnd w:id="5"/>
      <w:bookmarkEnd w:id="6"/>
      <w:bookmarkEnd w:id="7"/>
      <w:bookmarkEnd w:id="8"/>
    </w:p>
    <w:p w14:paraId="74FC28AA" w14:textId="77777777" w:rsidR="00F31BBC" w:rsidRDefault="00372B8D">
      <w:r w:rsidRPr="0049160A">
        <w:t>This document provides guidance for</w:t>
      </w:r>
      <w:r w:rsidR="00F31BBC">
        <w:t xml:space="preserve"> </w:t>
      </w:r>
      <w:r w:rsidR="004436AD">
        <w:t>the Business</w:t>
      </w:r>
      <w:r w:rsidR="00F31BBC">
        <w:t xml:space="preserve"> to understand and navigate the RPA related process. The details provided in the document are to be treated as a functional user manual to follow while using the </w:t>
      </w:r>
      <w:r w:rsidR="000421A6">
        <w:t>BOT and</w:t>
      </w:r>
      <w:r w:rsidR="00F31BBC">
        <w:t xml:space="preserve"> does not provide any technical </w:t>
      </w:r>
      <w:r w:rsidR="00E4606D">
        <w:t>details</w:t>
      </w:r>
      <w:r w:rsidR="00F31BBC">
        <w:t xml:space="preserve">. </w:t>
      </w:r>
    </w:p>
    <w:p w14:paraId="08B10303" w14:textId="77777777" w:rsidR="0049160A" w:rsidRPr="005674EC" w:rsidRDefault="0049160A" w:rsidP="0049160A">
      <w:pPr>
        <w:rPr>
          <w:rFonts w:ascii="EYInterstate Light" w:hAnsi="EYInterstate Light" w:cs="SourceSansPro-Regular"/>
          <w:sz w:val="22"/>
        </w:rPr>
      </w:pPr>
    </w:p>
    <w:p w14:paraId="09CD4A4F" w14:textId="77777777" w:rsidR="00372B8D" w:rsidRPr="005674EC" w:rsidRDefault="00F31BBC" w:rsidP="000F41CC">
      <w:pPr>
        <w:pStyle w:val="Heading1"/>
      </w:pPr>
      <w:bookmarkStart w:id="9" w:name="_Toc45730111"/>
      <w:bookmarkStart w:id="10" w:name="_Toc45730112"/>
      <w:bookmarkStart w:id="11" w:name="_Toc45730113"/>
      <w:bookmarkStart w:id="12" w:name="_Toc45730114"/>
      <w:bookmarkStart w:id="13" w:name="_Toc45730115"/>
      <w:bookmarkStart w:id="14" w:name="_Toc45730116"/>
      <w:bookmarkStart w:id="15" w:name="_Toc45730117"/>
      <w:bookmarkStart w:id="16" w:name="_Toc45806160"/>
      <w:bookmarkEnd w:id="9"/>
      <w:bookmarkEnd w:id="10"/>
      <w:bookmarkEnd w:id="11"/>
      <w:bookmarkEnd w:id="12"/>
      <w:bookmarkEnd w:id="13"/>
      <w:bookmarkEnd w:id="14"/>
      <w:bookmarkEnd w:id="15"/>
      <w:r>
        <w:t>Process Overview</w:t>
      </w:r>
      <w:bookmarkEnd w:id="16"/>
    </w:p>
    <w:p w14:paraId="23A85F5D" w14:textId="77777777" w:rsidR="00372B8D" w:rsidRDefault="00F31BBC" w:rsidP="0049160A">
      <w:pPr>
        <w:pStyle w:val="Heading2"/>
      </w:pPr>
      <w:bookmarkStart w:id="17" w:name="_Toc45806161"/>
      <w:r>
        <w:t>Process Summary</w:t>
      </w:r>
      <w:bookmarkEnd w:id="17"/>
    </w:p>
    <w:p w14:paraId="0D5F4223" w14:textId="77777777" w:rsidR="00F56294" w:rsidRDefault="00F56294" w:rsidP="00F56294">
      <w:pPr>
        <w:pStyle w:val="ListParagraph"/>
        <w:spacing w:before="120" w:after="240" w:line="240" w:lineRule="auto"/>
        <w:ind w:left="2880"/>
      </w:pPr>
      <w:bookmarkStart w:id="18" w:name="_Toc45806162"/>
    </w:p>
    <w:p w14:paraId="18E70EDE" w14:textId="693FC53F" w:rsidR="00F77BB5" w:rsidRPr="00593948" w:rsidRDefault="00F77BB5" w:rsidP="00F77BB5">
      <w:pPr>
        <w:pStyle w:val="ListParagraph"/>
        <w:numPr>
          <w:ilvl w:val="0"/>
          <w:numId w:val="25"/>
        </w:numPr>
        <w:autoSpaceDE/>
        <w:autoSpaceDN/>
        <w:adjustRightInd/>
        <w:spacing w:before="120" w:after="240" w:line="240" w:lineRule="auto"/>
      </w:pPr>
      <w:r>
        <w:rPr>
          <w:b/>
          <w:bCs/>
        </w:rPr>
        <w:t>Calculate Client Security Hash – Loader – p1</w:t>
      </w:r>
      <w:r w:rsidR="00593948" w:rsidRPr="007734B1">
        <w:rPr>
          <w:rFonts w:cstheme="minorHAnsi"/>
          <w:b/>
          <w:bCs/>
        </w:rPr>
        <w:t>:</w:t>
      </w:r>
      <w:r w:rsidR="00F56294" w:rsidRPr="00756E89">
        <w:t xml:space="preserve"> </w:t>
      </w:r>
      <w:r w:rsidRPr="00F77BB5">
        <w:rPr>
          <w:bCs/>
        </w:rPr>
        <w:t xml:space="preserve">This process loads the data Item from the table on the website “acme-test.uipath.com” and loads the </w:t>
      </w:r>
      <w:r w:rsidR="00742D3E">
        <w:rPr>
          <w:bCs/>
        </w:rPr>
        <w:t xml:space="preserve">specific data </w:t>
      </w:r>
      <w:r w:rsidRPr="00F77BB5">
        <w:rPr>
          <w:bCs/>
        </w:rPr>
        <w:t>items</w:t>
      </w:r>
      <w:r w:rsidR="00742D3E">
        <w:rPr>
          <w:bCs/>
        </w:rPr>
        <w:t xml:space="preserve"> with WI5 type,</w:t>
      </w:r>
      <w:r w:rsidRPr="00F77BB5">
        <w:rPr>
          <w:bCs/>
        </w:rPr>
        <w:t xml:space="preserve"> into the work queue named “Calculate Client Security Hash Queue”.</w:t>
      </w:r>
    </w:p>
    <w:p w14:paraId="2E17EDCF" w14:textId="0A8ECE59" w:rsidR="00593948" w:rsidRPr="005A6004" w:rsidRDefault="00593948" w:rsidP="005A6004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a. Launch the </w:t>
      </w:r>
      <w:r w:rsidR="002F5365">
        <w:rPr>
          <w:rFonts w:cstheme="minorHAnsi"/>
        </w:rPr>
        <w:t>chrome and n</w:t>
      </w:r>
      <w:r w:rsidR="005A6004">
        <w:rPr>
          <w:rFonts w:cstheme="minorHAnsi"/>
        </w:rPr>
        <w:t>a</w:t>
      </w:r>
      <w:r w:rsidR="002F5365">
        <w:rPr>
          <w:rFonts w:cstheme="minorHAnsi"/>
        </w:rPr>
        <w:t>vigate the site</w:t>
      </w:r>
      <w:r w:rsidR="005A6004">
        <w:rPr>
          <w:rFonts w:cstheme="minorHAnsi"/>
        </w:rPr>
        <w:t xml:space="preserve"> on it.</w:t>
      </w:r>
    </w:p>
    <w:p w14:paraId="670ADE56" w14:textId="40DD558A" w:rsidR="00593948" w:rsidRDefault="00593948" w:rsidP="00593948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>b. Read</w:t>
      </w:r>
      <w:r w:rsidR="00F77BB5">
        <w:rPr>
          <w:rFonts w:cstheme="minorHAnsi"/>
        </w:rPr>
        <w:t xml:space="preserve"> </w:t>
      </w:r>
      <w:r w:rsidRPr="00593948">
        <w:rPr>
          <w:rFonts w:cstheme="minorHAnsi"/>
        </w:rPr>
        <w:t>the Work Item</w:t>
      </w:r>
      <w:r w:rsidR="00F77BB5">
        <w:rPr>
          <w:rFonts w:cstheme="minorHAnsi"/>
        </w:rPr>
        <w:t xml:space="preserve"> one by one from the table of work items.</w:t>
      </w:r>
      <w:r w:rsidRPr="00593948">
        <w:rPr>
          <w:rFonts w:cstheme="minorHAnsi"/>
        </w:rPr>
        <w:t xml:space="preserve"> </w:t>
      </w:r>
    </w:p>
    <w:p w14:paraId="270075AA" w14:textId="052194E2" w:rsidR="00593948" w:rsidRDefault="00593948" w:rsidP="00593948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c. </w:t>
      </w:r>
      <w:r w:rsidR="00F77BB5">
        <w:rPr>
          <w:rFonts w:cstheme="minorHAnsi"/>
        </w:rPr>
        <w:t>Loads the data into the queue in the same format.</w:t>
      </w:r>
    </w:p>
    <w:p w14:paraId="7650E43C" w14:textId="3DECA90D" w:rsidR="00F56294" w:rsidRDefault="00593948" w:rsidP="005C3CD5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d. </w:t>
      </w:r>
      <w:r w:rsidR="00F77BB5">
        <w:rPr>
          <w:rFonts w:cstheme="minorHAnsi"/>
        </w:rPr>
        <w:t>Queue data is used for further processing.</w:t>
      </w:r>
    </w:p>
    <w:p w14:paraId="0E043AF9" w14:textId="77777777" w:rsidR="002E5DA3" w:rsidRDefault="002E5DA3" w:rsidP="005C3CD5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</w:p>
    <w:p w14:paraId="1CA05C06" w14:textId="12EAD287" w:rsidR="002E5DA3" w:rsidRPr="00593948" w:rsidRDefault="00742D3E" w:rsidP="002E5DA3">
      <w:pPr>
        <w:pStyle w:val="ListParagraph"/>
        <w:numPr>
          <w:ilvl w:val="0"/>
          <w:numId w:val="25"/>
        </w:numPr>
        <w:autoSpaceDE/>
        <w:autoSpaceDN/>
        <w:adjustRightInd/>
        <w:spacing w:before="120" w:after="240" w:line="240" w:lineRule="auto"/>
      </w:pPr>
      <w:r>
        <w:rPr>
          <w:b/>
          <w:bCs/>
        </w:rPr>
        <w:t xml:space="preserve">Calculate Client Security Hash – </w:t>
      </w:r>
      <w:r>
        <w:rPr>
          <w:b/>
          <w:bCs/>
        </w:rPr>
        <w:t>Worker</w:t>
      </w:r>
      <w:r>
        <w:rPr>
          <w:b/>
          <w:bCs/>
        </w:rPr>
        <w:t xml:space="preserve"> – p</w:t>
      </w:r>
      <w:r>
        <w:rPr>
          <w:b/>
          <w:bCs/>
        </w:rPr>
        <w:t>2</w:t>
      </w:r>
      <w:r w:rsidRPr="007734B1">
        <w:rPr>
          <w:rFonts w:cstheme="minorHAnsi"/>
          <w:b/>
          <w:bCs/>
        </w:rPr>
        <w:t>:</w:t>
      </w:r>
      <w:r w:rsidRPr="00756E89">
        <w:t xml:space="preserve"> </w:t>
      </w:r>
      <w:r w:rsidR="002E5DA3" w:rsidRPr="002E5DA3">
        <w:rPr>
          <w:rFonts w:cstheme="minorHAnsi"/>
          <w:bCs/>
        </w:rPr>
        <w:t xml:space="preserve">This process takes the </w:t>
      </w:r>
      <w:r>
        <w:rPr>
          <w:rFonts w:cstheme="minorHAnsi"/>
          <w:bCs/>
        </w:rPr>
        <w:t>value</w:t>
      </w:r>
      <w:r w:rsidR="002E5DA3" w:rsidRPr="002E5DA3">
        <w:rPr>
          <w:rFonts w:cstheme="minorHAnsi"/>
          <w:bCs/>
        </w:rPr>
        <w:t xml:space="preserve"> from </w:t>
      </w:r>
      <w:r>
        <w:rPr>
          <w:rFonts w:cstheme="minorHAnsi"/>
          <w:bCs/>
        </w:rPr>
        <w:t xml:space="preserve">the queue and then searches for the WI5 item on the website </w:t>
      </w:r>
      <w:r w:rsidRPr="00F77BB5">
        <w:rPr>
          <w:bCs/>
        </w:rPr>
        <w:t>“Calculate Client Security Hash Queue”</w:t>
      </w:r>
      <w:r>
        <w:rPr>
          <w:rFonts w:cstheme="minorHAnsi"/>
          <w:bCs/>
        </w:rPr>
        <w:t>, takes its detail and at the same time calculate its hash value from the website “sha1</w:t>
      </w:r>
      <w:r w:rsidR="00E95109">
        <w:rPr>
          <w:rFonts w:cstheme="minorHAnsi"/>
          <w:bCs/>
        </w:rPr>
        <w:t>-online</w:t>
      </w:r>
      <w:r>
        <w:rPr>
          <w:rFonts w:cstheme="minorHAnsi"/>
          <w:bCs/>
        </w:rPr>
        <w:t>.com” and paste the value of hash as comment, mark it as complete for each data items.</w:t>
      </w:r>
    </w:p>
    <w:p w14:paraId="4EF72187" w14:textId="77777777" w:rsidR="002E5DA3" w:rsidRPr="005A6004" w:rsidRDefault="002E5DA3" w:rsidP="002E5DA3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a. Launch the </w:t>
      </w:r>
      <w:r>
        <w:rPr>
          <w:rFonts w:cstheme="minorHAnsi"/>
        </w:rPr>
        <w:t>chrome and navigate the site on it.</w:t>
      </w:r>
    </w:p>
    <w:p w14:paraId="79CE1F97" w14:textId="1A73BEA2" w:rsidR="002E5DA3" w:rsidRDefault="002E5DA3" w:rsidP="002E5DA3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b. </w:t>
      </w:r>
      <w:r w:rsidR="00742D3E">
        <w:rPr>
          <w:rFonts w:cstheme="minorHAnsi"/>
        </w:rPr>
        <w:t xml:space="preserve">Searches the data items and reads its values. </w:t>
      </w:r>
    </w:p>
    <w:p w14:paraId="739EE51B" w14:textId="483F1643" w:rsidR="002E5DA3" w:rsidRDefault="002E5DA3" w:rsidP="002E5DA3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c. </w:t>
      </w:r>
      <w:r w:rsidR="00742D3E">
        <w:rPr>
          <w:rFonts w:cstheme="minorHAnsi"/>
        </w:rPr>
        <w:t>Navigate the sha-1 site and calculate the hash value and read it.</w:t>
      </w:r>
    </w:p>
    <w:p w14:paraId="31C82363" w14:textId="5C3053F2" w:rsidR="002E5DA3" w:rsidRDefault="002E5DA3" w:rsidP="002E5DA3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d. </w:t>
      </w:r>
      <w:r w:rsidR="00E95109">
        <w:rPr>
          <w:rFonts w:cstheme="minorHAnsi"/>
        </w:rPr>
        <w:t>Write the hash as comment and mark item status as completed for each queue items.</w:t>
      </w:r>
    </w:p>
    <w:p w14:paraId="45CECC06" w14:textId="51F3206E" w:rsidR="00E95109" w:rsidRDefault="00E95109" w:rsidP="00E95109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>
        <w:rPr>
          <w:rFonts w:cstheme="minorHAnsi"/>
        </w:rPr>
        <w:t>e</w:t>
      </w:r>
      <w:r>
        <w:rPr>
          <w:rFonts w:cstheme="minorHAnsi"/>
        </w:rPr>
        <w:t>.</w:t>
      </w:r>
      <w:r>
        <w:rPr>
          <w:rFonts w:cstheme="minorHAnsi"/>
        </w:rPr>
        <w:t xml:space="preserve"> R</w:t>
      </w:r>
      <w:r>
        <w:rPr>
          <w:rFonts w:cstheme="minorHAnsi"/>
        </w:rPr>
        <w:t>epeat</w:t>
      </w:r>
      <w:r>
        <w:rPr>
          <w:rFonts w:cstheme="minorHAnsi"/>
        </w:rPr>
        <w:t>s</w:t>
      </w:r>
      <w:r>
        <w:rPr>
          <w:rFonts w:cstheme="minorHAnsi"/>
        </w:rPr>
        <w:t xml:space="preserve"> this process till the queue is empty</w:t>
      </w:r>
      <w:r>
        <w:rPr>
          <w:rFonts w:cstheme="minorHAnsi"/>
        </w:rPr>
        <w:t>.</w:t>
      </w:r>
    </w:p>
    <w:p w14:paraId="772FECBB" w14:textId="190A74F8" w:rsidR="00D51BCC" w:rsidRDefault="00D51BCC" w:rsidP="00E95109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</w:p>
    <w:p w14:paraId="537366D8" w14:textId="395F8C65" w:rsidR="00D51BCC" w:rsidRPr="00593948" w:rsidRDefault="00D51BCC" w:rsidP="00D51BCC">
      <w:pPr>
        <w:pStyle w:val="ListParagraph"/>
        <w:numPr>
          <w:ilvl w:val="0"/>
          <w:numId w:val="25"/>
        </w:numPr>
        <w:autoSpaceDE/>
        <w:autoSpaceDN/>
        <w:adjustRightInd/>
        <w:spacing w:before="120" w:after="240" w:line="240" w:lineRule="auto"/>
      </w:pPr>
      <w:r w:rsidRPr="00E95109">
        <w:rPr>
          <w:b/>
          <w:bCs/>
        </w:rPr>
        <w:t xml:space="preserve">Calculate Client Security Hash – </w:t>
      </w:r>
      <w:r>
        <w:rPr>
          <w:b/>
          <w:bCs/>
        </w:rPr>
        <w:t>Reporter</w:t>
      </w:r>
      <w:r w:rsidRPr="00E95109">
        <w:rPr>
          <w:b/>
          <w:bCs/>
        </w:rPr>
        <w:t xml:space="preserve"> – p</w:t>
      </w:r>
      <w:r>
        <w:rPr>
          <w:b/>
          <w:bCs/>
        </w:rPr>
        <w:t>3</w:t>
      </w:r>
      <w:r w:rsidRPr="00E95109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  <w:r w:rsidRPr="00E95109">
        <w:rPr>
          <w:rFonts w:cstheme="minorHAnsi"/>
          <w:bCs/>
        </w:rPr>
        <w:t xml:space="preserve">This </w:t>
      </w:r>
      <w:r>
        <w:rPr>
          <w:rFonts w:cstheme="minorHAnsi"/>
          <w:bCs/>
        </w:rPr>
        <w:t>process reports the any unwanted or undesired exception/error with the attached screenshot of the stage that is causing the problem to the specific person.</w:t>
      </w:r>
    </w:p>
    <w:p w14:paraId="0D3D47F6" w14:textId="42CDAB42" w:rsidR="00D51BCC" w:rsidRPr="005A6004" w:rsidRDefault="00D51BCC" w:rsidP="00D51BCC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a. </w:t>
      </w:r>
      <w:r>
        <w:rPr>
          <w:rFonts w:cstheme="minorHAnsi"/>
        </w:rPr>
        <w:t>Firstly take the screenshot of the stage if needed.</w:t>
      </w:r>
    </w:p>
    <w:p w14:paraId="02FE5388" w14:textId="4A267DC9" w:rsidR="00D51BCC" w:rsidRDefault="00D51BCC" w:rsidP="00D51BCC">
      <w:pPr>
        <w:pStyle w:val="ListParagraph"/>
        <w:autoSpaceDE/>
        <w:autoSpaceDN/>
        <w:adjustRightInd/>
        <w:spacing w:before="120" w:after="240" w:line="240" w:lineRule="auto"/>
        <w:rPr>
          <w:rFonts w:cstheme="minorHAnsi"/>
        </w:rPr>
      </w:pPr>
      <w:r w:rsidRPr="00593948">
        <w:rPr>
          <w:rFonts w:cstheme="minorHAnsi"/>
        </w:rPr>
        <w:t xml:space="preserve">b. </w:t>
      </w:r>
      <w:r>
        <w:rPr>
          <w:rFonts w:cstheme="minorHAnsi"/>
        </w:rPr>
        <w:t>Sends the mail to the given email id with information and attached SS if present.</w:t>
      </w:r>
    </w:p>
    <w:p w14:paraId="71531D85" w14:textId="77777777" w:rsidR="002E5DA3" w:rsidRDefault="002E5DA3" w:rsidP="002E5DA3">
      <w:pPr>
        <w:autoSpaceDE/>
        <w:autoSpaceDN/>
        <w:adjustRightInd/>
        <w:spacing w:before="120" w:after="240" w:line="240" w:lineRule="auto"/>
        <w:rPr>
          <w:rFonts w:cstheme="minorHAnsi"/>
          <w:b/>
          <w:bCs/>
        </w:rPr>
      </w:pPr>
    </w:p>
    <w:p w14:paraId="6CDD73B1" w14:textId="77777777" w:rsidR="002E5DA3" w:rsidRPr="00406073" w:rsidRDefault="002E5DA3" w:rsidP="002E5DA3">
      <w:pPr>
        <w:autoSpaceDE/>
        <w:autoSpaceDN/>
        <w:adjustRightInd/>
        <w:spacing w:before="120" w:after="240" w:line="240" w:lineRule="auto"/>
      </w:pPr>
    </w:p>
    <w:p w14:paraId="1850C5B7" w14:textId="77777777" w:rsidR="00BE7799" w:rsidRPr="00173B3D" w:rsidRDefault="00F31BBC" w:rsidP="006D0A87">
      <w:pPr>
        <w:pStyle w:val="Heading2"/>
      </w:pPr>
      <w:r>
        <w:t>Process Flows</w:t>
      </w:r>
      <w:bookmarkEnd w:id="18"/>
    </w:p>
    <w:p w14:paraId="6DBDB0F4" w14:textId="7AB61982" w:rsidR="00627D40" w:rsidRPr="00627D40" w:rsidRDefault="00627D40" w:rsidP="00627D40">
      <w:pPr>
        <w:rPr>
          <w:b/>
          <w:bCs/>
        </w:rPr>
      </w:pPr>
      <w:r>
        <w:rPr>
          <w:b/>
          <w:bCs/>
        </w:rPr>
        <w:t xml:space="preserve"> </w:t>
      </w:r>
      <w:r w:rsidR="009E08F2">
        <w:rPr>
          <w:b/>
          <w:bCs/>
        </w:rPr>
        <w:t xml:space="preserve">    </w:t>
      </w:r>
      <w:r w:rsidR="00E95109">
        <w:rPr>
          <w:b/>
          <w:bCs/>
        </w:rPr>
        <w:object w:dxaOrig="2052" w:dyaOrig="816" w14:anchorId="5C83D8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02.6pt;height:40.8pt" o:ole="">
            <v:imagedata r:id="rId13" o:title=""/>
          </v:shape>
          <o:OLEObject Type="Embed" ProgID="Package" ShapeID="_x0000_i1029" DrawAspect="Content" ObjectID="_1808406507" r:id="rId14"/>
        </w:object>
      </w:r>
      <w:r w:rsidR="009E08F2">
        <w:rPr>
          <w:b/>
          <w:bCs/>
        </w:rPr>
        <w:t xml:space="preserve"> </w:t>
      </w:r>
    </w:p>
    <w:p w14:paraId="213A78AE" w14:textId="77777777" w:rsidR="00F31BBC" w:rsidRPr="002C7F69" w:rsidRDefault="00F31BBC" w:rsidP="0009352B">
      <w:pPr>
        <w:pStyle w:val="Heading2"/>
      </w:pPr>
      <w:bookmarkStart w:id="19" w:name="_Toc45740857"/>
      <w:bookmarkStart w:id="20" w:name="_Toc45744094"/>
      <w:bookmarkStart w:id="21" w:name="_Toc45806163"/>
      <w:bookmarkEnd w:id="19"/>
      <w:bookmarkEnd w:id="20"/>
      <w:r>
        <w:t>Pre-requisites</w:t>
      </w:r>
      <w:bookmarkEnd w:id="21"/>
    </w:p>
    <w:p w14:paraId="5B345E63" w14:textId="0BBA8910" w:rsidR="00627D40" w:rsidRDefault="00440183" w:rsidP="002915BB">
      <w:pPr>
        <w:pStyle w:val="ListParagraph"/>
        <w:numPr>
          <w:ilvl w:val="0"/>
          <w:numId w:val="18"/>
        </w:numPr>
      </w:pPr>
      <w:r>
        <w:t>Calculate Client security Hash</w:t>
      </w:r>
      <w:r w:rsidR="005117F0">
        <w:t xml:space="preserve"> process</w:t>
      </w:r>
      <w:r>
        <w:t>es</w:t>
      </w:r>
      <w:r w:rsidR="00552A84">
        <w:t xml:space="preserve"> should be available in the run time </w:t>
      </w:r>
      <w:r w:rsidR="007D474C">
        <w:t>resource.</w:t>
      </w:r>
    </w:p>
    <w:p w14:paraId="78112D7F" w14:textId="268CCE7D" w:rsidR="002915BB" w:rsidRDefault="00440183" w:rsidP="005117F0">
      <w:pPr>
        <w:pStyle w:val="ListParagraph"/>
        <w:numPr>
          <w:ilvl w:val="0"/>
          <w:numId w:val="18"/>
        </w:numPr>
      </w:pPr>
      <w:r>
        <w:t xml:space="preserve">Websites </w:t>
      </w:r>
      <w:r w:rsidRPr="00F77BB5">
        <w:rPr>
          <w:bCs/>
        </w:rPr>
        <w:t>“Calculate Client Security Hash Queue”</w:t>
      </w:r>
      <w:r>
        <w:rPr>
          <w:rFonts w:cstheme="minorHAnsi"/>
          <w:bCs/>
        </w:rPr>
        <w:t>,</w:t>
      </w:r>
      <w:r w:rsidRPr="00440183">
        <w:rPr>
          <w:rFonts w:cstheme="minorHAnsi"/>
          <w:bCs/>
        </w:rPr>
        <w:t xml:space="preserve"> </w:t>
      </w:r>
      <w:r>
        <w:rPr>
          <w:rFonts w:cstheme="minorHAnsi"/>
          <w:bCs/>
        </w:rPr>
        <w:t>“</w:t>
      </w:r>
      <w:r>
        <w:rPr>
          <w:rFonts w:cstheme="minorHAnsi"/>
          <w:bCs/>
        </w:rPr>
        <w:t xml:space="preserve">sha1-online.com” </w:t>
      </w:r>
      <w:r w:rsidR="005117F0">
        <w:t>site on chrome</w:t>
      </w:r>
      <w:r w:rsidR="002915BB">
        <w:t xml:space="preserve"> should be available in the run time resource.</w:t>
      </w:r>
    </w:p>
    <w:p w14:paraId="460B543B" w14:textId="77777777" w:rsidR="00F31BBC" w:rsidRPr="005674EC" w:rsidRDefault="0045435F" w:rsidP="0009352B">
      <w:pPr>
        <w:pStyle w:val="Heading2"/>
      </w:pPr>
      <w:bookmarkStart w:id="22" w:name="_Toc45806164"/>
      <w:r>
        <w:lastRenderedPageBreak/>
        <w:t xml:space="preserve">Inputs / </w:t>
      </w:r>
      <w:r w:rsidR="00F31BBC">
        <w:t>Trigger</w:t>
      </w:r>
      <w:r>
        <w:t>s</w:t>
      </w:r>
      <w:bookmarkEnd w:id="22"/>
    </w:p>
    <w:p w14:paraId="3BAB25FD" w14:textId="77777777" w:rsidR="004A15EC" w:rsidRDefault="00F31BBC" w:rsidP="00F31BBC">
      <w:r>
        <w:t>To detail the exact trigger requirements (as applicable).</w:t>
      </w:r>
    </w:p>
    <w:tbl>
      <w:tblPr>
        <w:tblStyle w:val="TableGrid"/>
        <w:tblW w:w="55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2574"/>
        <w:gridCol w:w="1955"/>
        <w:gridCol w:w="5455"/>
      </w:tblGrid>
      <w:tr w:rsidR="0045435F" w:rsidRPr="0073190B" w14:paraId="4D1E5792" w14:textId="77777777" w:rsidTr="006E2FF6">
        <w:trPr>
          <w:cantSplit/>
          <w:trHeight w:val="272"/>
          <w:tblHeader/>
        </w:trPr>
        <w:tc>
          <w:tcPr>
            <w:tcW w:w="1289" w:type="pct"/>
            <w:shd w:val="clear" w:color="auto" w:fill="F2F2F2" w:themeFill="background1" w:themeFillShade="F2"/>
            <w:vAlign w:val="center"/>
            <w:hideMark/>
          </w:tcPr>
          <w:p w14:paraId="2FDD2A7C" w14:textId="77777777" w:rsidR="0045435F" w:rsidRPr="0073190B" w:rsidRDefault="0045435F" w:rsidP="006C7849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Input</w:t>
            </w:r>
            <w:r w:rsidR="006C7849">
              <w:rPr>
                <w:b/>
                <w:bCs/>
                <w:color w:val="1F497D" w:themeColor="text2"/>
              </w:rPr>
              <w:t xml:space="preserve"> / Trigger</w:t>
            </w:r>
          </w:p>
        </w:tc>
        <w:tc>
          <w:tcPr>
            <w:tcW w:w="979" w:type="pct"/>
            <w:shd w:val="clear" w:color="auto" w:fill="F2F2F2" w:themeFill="background1" w:themeFillShade="F2"/>
            <w:vAlign w:val="center"/>
          </w:tcPr>
          <w:p w14:paraId="52B3AD23" w14:textId="77777777" w:rsidR="0045435F" w:rsidRPr="0073190B" w:rsidRDefault="0045435F" w:rsidP="001F7EF8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Description</w:t>
            </w:r>
          </w:p>
        </w:tc>
        <w:tc>
          <w:tcPr>
            <w:tcW w:w="2731" w:type="pct"/>
            <w:shd w:val="clear" w:color="auto" w:fill="F2F2F2" w:themeFill="background1" w:themeFillShade="F2"/>
            <w:vAlign w:val="center"/>
          </w:tcPr>
          <w:p w14:paraId="52060C9A" w14:textId="77777777" w:rsidR="0045435F" w:rsidRDefault="0045435F" w:rsidP="001F7EF8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Procedure</w:t>
            </w:r>
          </w:p>
        </w:tc>
      </w:tr>
      <w:tr w:rsidR="0045435F" w:rsidRPr="005674EC" w14:paraId="7EF936B0" w14:textId="77777777" w:rsidTr="006E2FF6">
        <w:trPr>
          <w:cantSplit/>
          <w:trHeight w:val="383"/>
        </w:trPr>
        <w:tc>
          <w:tcPr>
            <w:tcW w:w="1289" w:type="pct"/>
          </w:tcPr>
          <w:p w14:paraId="20125DE6" w14:textId="5652BD29" w:rsidR="001C2E25" w:rsidRPr="005674EC" w:rsidRDefault="00646F91" w:rsidP="001F7EF8">
            <w:pPr>
              <w:jc w:val="left"/>
            </w:pPr>
            <w:r>
              <w:t>N/A</w:t>
            </w:r>
          </w:p>
        </w:tc>
        <w:tc>
          <w:tcPr>
            <w:tcW w:w="979" w:type="pct"/>
          </w:tcPr>
          <w:p w14:paraId="7BA8FC92" w14:textId="16109871" w:rsidR="00CC3891" w:rsidRPr="005674EC" w:rsidRDefault="00646F91" w:rsidP="00B23F1A">
            <w:pPr>
              <w:jc w:val="left"/>
            </w:pPr>
            <w:r>
              <w:t>N/A</w:t>
            </w:r>
          </w:p>
        </w:tc>
        <w:tc>
          <w:tcPr>
            <w:tcW w:w="2731" w:type="pct"/>
          </w:tcPr>
          <w:p w14:paraId="1CEE59D6" w14:textId="3C9B7F31" w:rsidR="00FC4EC1" w:rsidRPr="005674EC" w:rsidRDefault="00646F91" w:rsidP="006E2FF6">
            <w:pPr>
              <w:jc w:val="left"/>
            </w:pPr>
            <w:r>
              <w:t xml:space="preserve">N/A </w:t>
            </w:r>
            <w:r w:rsidR="00BF4846">
              <w:t>blue prism work queue.</w:t>
            </w:r>
          </w:p>
        </w:tc>
      </w:tr>
    </w:tbl>
    <w:p w14:paraId="39B3F6DF" w14:textId="77777777" w:rsidR="00A449CD" w:rsidRPr="002C7F69" w:rsidRDefault="00A35FC5" w:rsidP="008A474B">
      <w:pPr>
        <w:pStyle w:val="Heading2"/>
      </w:pPr>
      <w:bookmarkStart w:id="23" w:name="_Toc45806165"/>
      <w:r>
        <w:t>Outputs (</w:t>
      </w:r>
      <w:r w:rsidR="00A449CD">
        <w:t>Reports</w:t>
      </w:r>
      <w:r w:rsidR="00F84CD4">
        <w:t>/Logs)</w:t>
      </w:r>
      <w:bookmarkEnd w:id="23"/>
    </w:p>
    <w:p w14:paraId="4812A972" w14:textId="77777777" w:rsidR="00A449CD" w:rsidRDefault="00A449CD" w:rsidP="00A449CD">
      <w:r>
        <w:t>To detail all relevant reports and</w:t>
      </w:r>
      <w:r w:rsidR="00F54756">
        <w:t>/or Logs</w:t>
      </w:r>
      <w:r>
        <w:t xml:space="preserve"> expectations on what to receive.</w:t>
      </w:r>
    </w:p>
    <w:tbl>
      <w:tblPr>
        <w:tblStyle w:val="TableGrid"/>
        <w:tblW w:w="55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2155"/>
        <w:gridCol w:w="2430"/>
        <w:gridCol w:w="3061"/>
        <w:gridCol w:w="2338"/>
      </w:tblGrid>
      <w:tr w:rsidR="00410430" w:rsidRPr="0073190B" w14:paraId="7C5A1D46" w14:textId="77777777" w:rsidTr="00CE5F64">
        <w:trPr>
          <w:cantSplit/>
          <w:trHeight w:val="413"/>
          <w:tblHeader/>
        </w:trPr>
        <w:tc>
          <w:tcPr>
            <w:tcW w:w="1079" w:type="pct"/>
            <w:shd w:val="clear" w:color="auto" w:fill="F2F2F2" w:themeFill="background1" w:themeFillShade="F2"/>
            <w:vAlign w:val="center"/>
            <w:hideMark/>
          </w:tcPr>
          <w:p w14:paraId="0EFB4B7D" w14:textId="77777777" w:rsidR="00410430" w:rsidRPr="0073190B" w:rsidRDefault="00F84CD4" w:rsidP="00FB57D1">
            <w:pPr>
              <w:jc w:val="left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 xml:space="preserve">Output </w:t>
            </w:r>
            <w:r w:rsidR="00410430">
              <w:rPr>
                <w:b/>
                <w:bCs/>
                <w:color w:val="1F497D" w:themeColor="text2"/>
              </w:rPr>
              <w:t>Name</w:t>
            </w:r>
          </w:p>
        </w:tc>
        <w:tc>
          <w:tcPr>
            <w:tcW w:w="1217" w:type="pct"/>
            <w:shd w:val="clear" w:color="auto" w:fill="F2F2F2" w:themeFill="background1" w:themeFillShade="F2"/>
            <w:vAlign w:val="center"/>
          </w:tcPr>
          <w:p w14:paraId="598BC26A" w14:textId="77777777" w:rsidR="00410430" w:rsidRPr="0073190B" w:rsidRDefault="004A15EC" w:rsidP="00FB57D1">
            <w:pPr>
              <w:jc w:val="left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 xml:space="preserve">Type and </w:t>
            </w:r>
            <w:r w:rsidR="00410430">
              <w:rPr>
                <w:b/>
                <w:bCs/>
                <w:color w:val="1F497D" w:themeColor="text2"/>
              </w:rPr>
              <w:t>Description</w:t>
            </w:r>
          </w:p>
        </w:tc>
        <w:tc>
          <w:tcPr>
            <w:tcW w:w="1533" w:type="pct"/>
            <w:shd w:val="clear" w:color="auto" w:fill="F2F2F2" w:themeFill="background1" w:themeFillShade="F2"/>
            <w:vAlign w:val="center"/>
          </w:tcPr>
          <w:p w14:paraId="61AE4BB3" w14:textId="77777777" w:rsidR="00410430" w:rsidRDefault="0045435F" w:rsidP="00FB57D1">
            <w:pPr>
              <w:jc w:val="left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Delivery Method</w:t>
            </w:r>
          </w:p>
          <w:p w14:paraId="769B0125" w14:textId="77777777" w:rsidR="00410430" w:rsidRDefault="00410430" w:rsidP="00FB57D1">
            <w:pPr>
              <w:jc w:val="left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(Email or Path)</w:t>
            </w:r>
          </w:p>
        </w:tc>
        <w:tc>
          <w:tcPr>
            <w:tcW w:w="1171" w:type="pct"/>
            <w:shd w:val="clear" w:color="auto" w:fill="F2F2F2" w:themeFill="background1" w:themeFillShade="F2"/>
            <w:vAlign w:val="center"/>
          </w:tcPr>
          <w:p w14:paraId="3387D098" w14:textId="77777777" w:rsidR="00410430" w:rsidRPr="0073190B" w:rsidRDefault="004A15EC" w:rsidP="00FB57D1">
            <w:pPr>
              <w:jc w:val="left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 xml:space="preserve">Delivery </w:t>
            </w:r>
            <w:r w:rsidR="0045435F">
              <w:rPr>
                <w:b/>
                <w:bCs/>
                <w:color w:val="1F497D" w:themeColor="text2"/>
              </w:rPr>
              <w:t xml:space="preserve">Time </w:t>
            </w:r>
            <w:r w:rsidR="00410430">
              <w:rPr>
                <w:b/>
                <w:bCs/>
                <w:color w:val="1F497D" w:themeColor="text2"/>
              </w:rPr>
              <w:t>/ Frequency</w:t>
            </w:r>
          </w:p>
        </w:tc>
      </w:tr>
      <w:tr w:rsidR="00614F1F" w:rsidRPr="005674EC" w14:paraId="3D380512" w14:textId="77777777" w:rsidTr="00CE5F64">
        <w:trPr>
          <w:cantSplit/>
          <w:trHeight w:val="582"/>
        </w:trPr>
        <w:tc>
          <w:tcPr>
            <w:tcW w:w="1079" w:type="pct"/>
          </w:tcPr>
          <w:p w14:paraId="28220044" w14:textId="77777777" w:rsidR="00614F1F" w:rsidRDefault="002915BB" w:rsidP="00B9619D">
            <w:pPr>
              <w:jc w:val="left"/>
            </w:pPr>
            <w:r>
              <w:t xml:space="preserve">Error Exception </w:t>
            </w:r>
            <w:r w:rsidR="00755297">
              <w:t>message</w:t>
            </w:r>
            <w:r>
              <w:t xml:space="preserve"> along with</w:t>
            </w:r>
            <w:r w:rsidR="00755297">
              <w:t xml:space="preserve"> Screenshots.</w:t>
            </w:r>
            <w:r>
              <w:t xml:space="preserve"> </w:t>
            </w:r>
          </w:p>
        </w:tc>
        <w:tc>
          <w:tcPr>
            <w:tcW w:w="1217" w:type="pct"/>
          </w:tcPr>
          <w:p w14:paraId="3B70F1AB" w14:textId="18A274A9" w:rsidR="00614F1F" w:rsidRDefault="00440183" w:rsidP="00FB57D1">
            <w:pPr>
              <w:jc w:val="left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If any unwanted situation it sends the mail to the given mail address.</w:t>
            </w:r>
          </w:p>
        </w:tc>
        <w:tc>
          <w:tcPr>
            <w:tcW w:w="1533" w:type="pct"/>
          </w:tcPr>
          <w:p w14:paraId="76F3F31A" w14:textId="4645A7A8" w:rsidR="00614F1F" w:rsidRDefault="00440183" w:rsidP="001F3421">
            <w:pPr>
              <w:jc w:val="left"/>
            </w:pPr>
            <w:r>
              <w:t xml:space="preserve">Email used </w:t>
            </w:r>
            <w:hyperlink r:id="rId15" w:history="1">
              <w:r w:rsidRPr="00807F38">
                <w:rPr>
                  <w:rStyle w:val="Hyperlink"/>
                </w:rPr>
                <w:t>yasarmirza022002@gmail.com</w:t>
              </w:r>
            </w:hyperlink>
            <w:r>
              <w:t>.</w:t>
            </w:r>
          </w:p>
        </w:tc>
        <w:tc>
          <w:tcPr>
            <w:tcW w:w="1171" w:type="pct"/>
          </w:tcPr>
          <w:p w14:paraId="07C21F50" w14:textId="153AAB23" w:rsidR="00614F1F" w:rsidRDefault="00440183" w:rsidP="00983318">
            <w:pPr>
              <w:jc w:val="left"/>
            </w:pPr>
            <w:r>
              <w:t>1-2 min average time.</w:t>
            </w:r>
          </w:p>
        </w:tc>
      </w:tr>
    </w:tbl>
    <w:p w14:paraId="2927688B" w14:textId="77777777" w:rsidR="00F115F1" w:rsidRPr="000F41CC" w:rsidRDefault="00F115F1" w:rsidP="001C0C4F">
      <w:pPr>
        <w:rPr>
          <w:sz w:val="2"/>
          <w:szCs w:val="2"/>
        </w:rPr>
      </w:pPr>
      <w:bookmarkStart w:id="24" w:name="_Toc45730126"/>
      <w:bookmarkStart w:id="25" w:name="_Toc45730127"/>
      <w:bookmarkStart w:id="26" w:name="_Toc45730128"/>
      <w:bookmarkStart w:id="27" w:name="_Toc45730129"/>
      <w:bookmarkStart w:id="28" w:name="_Toc45806166"/>
      <w:bookmarkEnd w:id="24"/>
      <w:bookmarkEnd w:id="25"/>
      <w:bookmarkEnd w:id="26"/>
      <w:bookmarkEnd w:id="27"/>
    </w:p>
    <w:p w14:paraId="67E270A3" w14:textId="77777777" w:rsidR="007D1DED" w:rsidRDefault="007D1DED" w:rsidP="007D1DED">
      <w:pPr>
        <w:pStyle w:val="Heading2"/>
      </w:pPr>
      <w:r>
        <w:t>Envir</w:t>
      </w:r>
      <w:bookmarkStart w:id="29" w:name="Discount_Value_Invalid"/>
      <w:bookmarkStart w:id="30" w:name="Environment_Variables"/>
      <w:bookmarkEnd w:id="29"/>
      <w:bookmarkEnd w:id="30"/>
      <w:r>
        <w:t>onment Variables</w:t>
      </w:r>
    </w:p>
    <w:p w14:paraId="75081CBD" w14:textId="77777777" w:rsidR="00C90608" w:rsidRPr="00C90608" w:rsidRDefault="00C90608" w:rsidP="00C90608">
      <w:r>
        <w:t>To detail all relevant environment variables with configuration values</w:t>
      </w:r>
    </w:p>
    <w:tbl>
      <w:tblPr>
        <w:tblStyle w:val="TableGrid"/>
        <w:tblW w:w="5503" w:type="pct"/>
        <w:tblLayout w:type="fixed"/>
        <w:tblLook w:val="04A0" w:firstRow="1" w:lastRow="0" w:firstColumn="1" w:lastColumn="0" w:noHBand="0" w:noVBand="1"/>
      </w:tblPr>
      <w:tblGrid>
        <w:gridCol w:w="4116"/>
        <w:gridCol w:w="5808"/>
      </w:tblGrid>
      <w:tr w:rsidR="0027318D" w:rsidRPr="0078195A" w14:paraId="1BD674BD" w14:textId="77777777" w:rsidTr="006E2FF6">
        <w:tc>
          <w:tcPr>
            <w:tcW w:w="2074" w:type="pct"/>
            <w:shd w:val="clear" w:color="auto" w:fill="auto"/>
          </w:tcPr>
          <w:p w14:paraId="534384B5" w14:textId="77777777" w:rsidR="0027318D" w:rsidRPr="00541B4C" w:rsidRDefault="0027318D" w:rsidP="00541B4C">
            <w:pPr>
              <w:jc w:val="left"/>
              <w:rPr>
                <w:b/>
                <w:bCs/>
                <w:color w:val="1F497D" w:themeColor="text2"/>
              </w:rPr>
            </w:pPr>
            <w:r w:rsidRPr="00541B4C">
              <w:rPr>
                <w:b/>
                <w:bCs/>
                <w:color w:val="1F497D" w:themeColor="text2"/>
              </w:rPr>
              <w:t>Configuration variable</w:t>
            </w:r>
          </w:p>
        </w:tc>
        <w:tc>
          <w:tcPr>
            <w:tcW w:w="2926" w:type="pct"/>
            <w:shd w:val="clear" w:color="auto" w:fill="auto"/>
          </w:tcPr>
          <w:p w14:paraId="6046EBF1" w14:textId="77777777" w:rsidR="0027318D" w:rsidRPr="00541B4C" w:rsidRDefault="0027318D" w:rsidP="00B9619D">
            <w:pPr>
              <w:autoSpaceDE/>
              <w:autoSpaceDN/>
              <w:adjustRightInd/>
              <w:spacing w:before="60" w:after="60" w:line="240" w:lineRule="auto"/>
              <w:outlineLvl w:val="0"/>
              <w:rPr>
                <w:b/>
                <w:bCs/>
                <w:color w:val="1F497D" w:themeColor="text2"/>
              </w:rPr>
            </w:pPr>
            <w:r w:rsidRPr="00541B4C">
              <w:rPr>
                <w:b/>
                <w:bCs/>
                <w:color w:val="1F497D" w:themeColor="text2"/>
              </w:rPr>
              <w:t>Configuration value</w:t>
            </w:r>
          </w:p>
        </w:tc>
      </w:tr>
      <w:tr w:rsidR="006B009E" w:rsidRPr="0078195A" w14:paraId="7101EDAC" w14:textId="77777777" w:rsidTr="006E2FF6">
        <w:trPr>
          <w:trHeight w:val="227"/>
        </w:trPr>
        <w:tc>
          <w:tcPr>
            <w:tcW w:w="2074" w:type="pct"/>
            <w:shd w:val="clear" w:color="auto" w:fill="auto"/>
          </w:tcPr>
          <w:p w14:paraId="0D4937A0" w14:textId="174D6651" w:rsidR="006B009E" w:rsidRPr="00BF4846" w:rsidRDefault="00440183" w:rsidP="006E2FF6">
            <w:pPr>
              <w:jc w:val="left"/>
            </w:pPr>
            <w:r>
              <w:t>EV_email id</w:t>
            </w:r>
          </w:p>
        </w:tc>
        <w:tc>
          <w:tcPr>
            <w:tcW w:w="2926" w:type="pct"/>
            <w:shd w:val="clear" w:color="auto" w:fill="auto"/>
          </w:tcPr>
          <w:p w14:paraId="4CE7BB1C" w14:textId="0971545C" w:rsidR="006B009E" w:rsidRPr="006E2FF6" w:rsidRDefault="00024F46" w:rsidP="006E2FF6">
            <w:pPr>
              <w:autoSpaceDE/>
              <w:autoSpaceDN/>
              <w:adjustRightInd/>
              <w:spacing w:before="60" w:after="60" w:line="240" w:lineRule="auto"/>
              <w:jc w:val="left"/>
              <w:outlineLvl w:val="0"/>
            </w:pPr>
            <w:r w:rsidRPr="006E2FF6">
              <w:t>This variable contains</w:t>
            </w:r>
            <w:r w:rsidR="00440183">
              <w:t xml:space="preserve"> email address for reporting</w:t>
            </w:r>
            <w:r w:rsidR="005117F0">
              <w:t>.</w:t>
            </w:r>
          </w:p>
        </w:tc>
      </w:tr>
    </w:tbl>
    <w:p w14:paraId="3CFD9156" w14:textId="0EBD3E50" w:rsidR="00A449CD" w:rsidRPr="000F41CC" w:rsidRDefault="00A449CD" w:rsidP="005117F0">
      <w:pPr>
        <w:pStyle w:val="Heading1"/>
      </w:pPr>
      <w:r w:rsidRPr="000F41CC">
        <w:t>Email Notifications</w:t>
      </w:r>
      <w:bookmarkEnd w:id="28"/>
    </w:p>
    <w:tbl>
      <w:tblPr>
        <w:tblStyle w:val="TableGrid"/>
        <w:tblW w:w="55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424"/>
        <w:gridCol w:w="2198"/>
        <w:gridCol w:w="3331"/>
        <w:gridCol w:w="3031"/>
      </w:tblGrid>
      <w:tr w:rsidR="00410430" w:rsidRPr="0073190B" w14:paraId="4BC140AC" w14:textId="77777777" w:rsidTr="00646F91">
        <w:trPr>
          <w:cantSplit/>
          <w:trHeight w:val="174"/>
          <w:tblHeader/>
        </w:trPr>
        <w:tc>
          <w:tcPr>
            <w:tcW w:w="713" w:type="pct"/>
            <w:shd w:val="clear" w:color="auto" w:fill="F2F2F2" w:themeFill="background1" w:themeFillShade="F2"/>
            <w:vAlign w:val="center"/>
            <w:hideMark/>
          </w:tcPr>
          <w:p w14:paraId="66BD6F53" w14:textId="77777777" w:rsidR="00410430" w:rsidRPr="0073190B" w:rsidRDefault="00410430" w:rsidP="0010067F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Type of Email</w:t>
            </w:r>
          </w:p>
        </w:tc>
        <w:tc>
          <w:tcPr>
            <w:tcW w:w="1101" w:type="pct"/>
            <w:shd w:val="clear" w:color="auto" w:fill="F2F2F2" w:themeFill="background1" w:themeFillShade="F2"/>
            <w:vAlign w:val="center"/>
          </w:tcPr>
          <w:p w14:paraId="0C64B040" w14:textId="77777777" w:rsidR="00410430" w:rsidRPr="0073190B" w:rsidRDefault="00410430" w:rsidP="0010067F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Email Trigger</w:t>
            </w:r>
          </w:p>
        </w:tc>
        <w:tc>
          <w:tcPr>
            <w:tcW w:w="1668" w:type="pct"/>
            <w:shd w:val="clear" w:color="auto" w:fill="F2F2F2" w:themeFill="background1" w:themeFillShade="F2"/>
            <w:vAlign w:val="center"/>
          </w:tcPr>
          <w:p w14:paraId="0DCA4CB6" w14:textId="77777777" w:rsidR="00410430" w:rsidRDefault="00410430" w:rsidP="0010067F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Sample Email</w:t>
            </w:r>
            <w:r w:rsidR="00C71F3E">
              <w:rPr>
                <w:b/>
                <w:bCs/>
                <w:color w:val="1F497D" w:themeColor="text2"/>
              </w:rPr>
              <w:t xml:space="preserve"> Attachment</w:t>
            </w:r>
            <w:r w:rsidR="00006710">
              <w:rPr>
                <w:b/>
                <w:bCs/>
                <w:color w:val="1F497D" w:themeColor="text2"/>
              </w:rPr>
              <w:t xml:space="preserve"> Images</w:t>
            </w:r>
          </w:p>
        </w:tc>
        <w:tc>
          <w:tcPr>
            <w:tcW w:w="1518" w:type="pct"/>
            <w:shd w:val="clear" w:color="auto" w:fill="F2F2F2" w:themeFill="background1" w:themeFillShade="F2"/>
            <w:vAlign w:val="center"/>
          </w:tcPr>
          <w:p w14:paraId="24EDA435" w14:textId="77777777" w:rsidR="00410430" w:rsidRPr="0073190B" w:rsidRDefault="00C71F3E" w:rsidP="0010067F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Recipient(s)</w:t>
            </w:r>
          </w:p>
        </w:tc>
      </w:tr>
      <w:tr w:rsidR="004B0A59" w:rsidRPr="005674EC" w14:paraId="69588235" w14:textId="77777777" w:rsidTr="00646F91">
        <w:trPr>
          <w:cantSplit/>
          <w:trHeight w:val="278"/>
        </w:trPr>
        <w:tc>
          <w:tcPr>
            <w:tcW w:w="713" w:type="pct"/>
          </w:tcPr>
          <w:p w14:paraId="4FDAE1E5" w14:textId="77777777" w:rsidR="004B0A59" w:rsidRDefault="004B0A59" w:rsidP="004B0A59">
            <w:pPr>
              <w:jc w:val="left"/>
            </w:pPr>
            <w:r>
              <w:t>System Exception</w:t>
            </w:r>
          </w:p>
        </w:tc>
        <w:tc>
          <w:tcPr>
            <w:tcW w:w="1101" w:type="pct"/>
            <w:vAlign w:val="center"/>
          </w:tcPr>
          <w:p w14:paraId="1B18FF1C" w14:textId="2E4C00E6" w:rsidR="004B0A59" w:rsidRPr="00BC7F1C" w:rsidRDefault="00646F91" w:rsidP="004B0A59">
            <w:pPr>
              <w:jc w:val="left"/>
              <w:rPr>
                <w:rFonts w:eastAsia="Times New Roman"/>
                <w:noProof/>
                <w:lang w:val="da-DK"/>
              </w:rPr>
            </w:pPr>
            <w:r>
              <w:t>N/A</w:t>
            </w:r>
          </w:p>
        </w:tc>
        <w:tc>
          <w:tcPr>
            <w:tcW w:w="1668" w:type="pct"/>
            <w:vAlign w:val="center"/>
          </w:tcPr>
          <w:p w14:paraId="28FFA4BF" w14:textId="77777777" w:rsidR="004B0A59" w:rsidRDefault="004B0A59" w:rsidP="004B0A59">
            <w:pPr>
              <w:jc w:val="left"/>
              <w:rPr>
                <w:rFonts w:eastAsia="Times New Roman"/>
                <w:noProof/>
                <w:lang w:val="da-DK"/>
              </w:rPr>
            </w:pPr>
            <w:r>
              <w:rPr>
                <w:rFonts w:eastAsia="Times New Roman"/>
                <w:noProof/>
                <w:lang w:val="da-DK"/>
              </w:rPr>
              <w:t>Not Available</w:t>
            </w:r>
          </w:p>
        </w:tc>
        <w:tc>
          <w:tcPr>
            <w:tcW w:w="1518" w:type="pct"/>
            <w:vAlign w:val="center"/>
          </w:tcPr>
          <w:p w14:paraId="7260097A" w14:textId="71C4C01B" w:rsidR="004B0A59" w:rsidRPr="005674EC" w:rsidRDefault="00F95A50" w:rsidP="004B0A59">
            <w:pPr>
              <w:jc w:val="left"/>
            </w:pPr>
            <w:hyperlink r:id="rId16" w:history="1">
              <w:r w:rsidR="00646F91" w:rsidRPr="00E54CB7">
                <w:rPr>
                  <w:rStyle w:val="Hyperlink"/>
                </w:rPr>
                <w:t>yasarmirza022002@gmail</w:t>
              </w:r>
              <w:r w:rsidR="00646F91" w:rsidRPr="00E54CB7">
                <w:rPr>
                  <w:rStyle w:val="Hyperlink"/>
                  <w:rFonts w:eastAsia="Arial"/>
                </w:rPr>
                <w:t>.com</w:t>
              </w:r>
            </w:hyperlink>
          </w:p>
        </w:tc>
      </w:tr>
      <w:tr w:rsidR="004B0A59" w:rsidRPr="005674EC" w14:paraId="6F07EB2F" w14:textId="77777777" w:rsidTr="00646F91">
        <w:trPr>
          <w:cantSplit/>
          <w:trHeight w:val="102"/>
        </w:trPr>
        <w:tc>
          <w:tcPr>
            <w:tcW w:w="713" w:type="pct"/>
          </w:tcPr>
          <w:p w14:paraId="038812E2" w14:textId="77777777" w:rsidR="004B0A59" w:rsidRDefault="00755297" w:rsidP="004B0A59">
            <w:pPr>
              <w:jc w:val="left"/>
            </w:pPr>
            <w:r>
              <w:t>System Exception</w:t>
            </w:r>
          </w:p>
        </w:tc>
        <w:tc>
          <w:tcPr>
            <w:tcW w:w="1101" w:type="pct"/>
            <w:vAlign w:val="center"/>
          </w:tcPr>
          <w:p w14:paraId="16492399" w14:textId="56934DB9" w:rsidR="004B0A59" w:rsidRDefault="00646F91" w:rsidP="004B0A59">
            <w:pPr>
              <w:jc w:val="left"/>
            </w:pPr>
            <w:r>
              <w:t>N/A</w:t>
            </w:r>
          </w:p>
        </w:tc>
        <w:tc>
          <w:tcPr>
            <w:tcW w:w="1668" w:type="pct"/>
            <w:vAlign w:val="center"/>
          </w:tcPr>
          <w:p w14:paraId="0EE7609A" w14:textId="77777777" w:rsidR="004B0A59" w:rsidRDefault="004B0A59" w:rsidP="004B0A59">
            <w:pPr>
              <w:jc w:val="left"/>
              <w:rPr>
                <w:rFonts w:eastAsia="Times New Roman"/>
                <w:noProof/>
                <w:lang w:val="da-DK"/>
              </w:rPr>
            </w:pPr>
            <w:r>
              <w:rPr>
                <w:rFonts w:eastAsia="Times New Roman"/>
                <w:noProof/>
                <w:lang w:val="da-DK"/>
              </w:rPr>
              <w:t>Not Available</w:t>
            </w:r>
          </w:p>
        </w:tc>
        <w:tc>
          <w:tcPr>
            <w:tcW w:w="1518" w:type="pct"/>
            <w:vAlign w:val="center"/>
          </w:tcPr>
          <w:p w14:paraId="5D71BA60" w14:textId="54270956" w:rsidR="004B0A59" w:rsidRDefault="00F95A50" w:rsidP="004B0A59">
            <w:pPr>
              <w:jc w:val="left"/>
            </w:pPr>
            <w:hyperlink r:id="rId17" w:history="1">
              <w:r w:rsidR="00646F91" w:rsidRPr="00E54CB7">
                <w:rPr>
                  <w:rStyle w:val="Hyperlink"/>
                </w:rPr>
                <w:t>yasarmirza022002@gmail</w:t>
              </w:r>
              <w:r w:rsidR="00646F91" w:rsidRPr="00E54CB7">
                <w:rPr>
                  <w:rStyle w:val="Hyperlink"/>
                  <w:rFonts w:eastAsia="Arial"/>
                </w:rPr>
                <w:t>.com</w:t>
              </w:r>
            </w:hyperlink>
          </w:p>
        </w:tc>
      </w:tr>
      <w:tr w:rsidR="004B0A59" w:rsidRPr="005674EC" w14:paraId="592AA959" w14:textId="77777777" w:rsidTr="00646F91">
        <w:trPr>
          <w:cantSplit/>
          <w:trHeight w:val="582"/>
        </w:trPr>
        <w:tc>
          <w:tcPr>
            <w:tcW w:w="713" w:type="pct"/>
          </w:tcPr>
          <w:p w14:paraId="1DD66303" w14:textId="77777777" w:rsidR="004B0A59" w:rsidRDefault="00755297" w:rsidP="004B0A59">
            <w:pPr>
              <w:jc w:val="left"/>
            </w:pPr>
            <w:r>
              <w:t xml:space="preserve">System Exception </w:t>
            </w:r>
          </w:p>
        </w:tc>
        <w:tc>
          <w:tcPr>
            <w:tcW w:w="1101" w:type="pct"/>
            <w:vAlign w:val="center"/>
          </w:tcPr>
          <w:p w14:paraId="44A12429" w14:textId="334F3ADD" w:rsidR="004B0A59" w:rsidRDefault="00646F91" w:rsidP="004B0A59">
            <w:pPr>
              <w:jc w:val="left"/>
            </w:pPr>
            <w:r>
              <w:t>N/A</w:t>
            </w:r>
          </w:p>
        </w:tc>
        <w:tc>
          <w:tcPr>
            <w:tcW w:w="1668" w:type="pct"/>
            <w:vAlign w:val="center"/>
          </w:tcPr>
          <w:p w14:paraId="74F509F7" w14:textId="77777777" w:rsidR="004B0A59" w:rsidRDefault="004B0A59" w:rsidP="004B0A59">
            <w:pPr>
              <w:jc w:val="left"/>
              <w:rPr>
                <w:rFonts w:eastAsia="Times New Roman"/>
                <w:noProof/>
                <w:lang w:val="da-DK"/>
              </w:rPr>
            </w:pPr>
            <w:r>
              <w:rPr>
                <w:rFonts w:eastAsia="Times New Roman"/>
                <w:noProof/>
                <w:lang w:val="da-DK"/>
              </w:rPr>
              <w:t>Not Available</w:t>
            </w:r>
          </w:p>
        </w:tc>
        <w:tc>
          <w:tcPr>
            <w:tcW w:w="1518" w:type="pct"/>
            <w:vAlign w:val="center"/>
          </w:tcPr>
          <w:p w14:paraId="778C3719" w14:textId="6257FF10" w:rsidR="004B0A59" w:rsidRDefault="00F95A50" w:rsidP="004B0A59">
            <w:pPr>
              <w:jc w:val="left"/>
            </w:pPr>
            <w:hyperlink r:id="rId18" w:history="1">
              <w:r w:rsidR="00646F91" w:rsidRPr="00E54CB7">
                <w:rPr>
                  <w:rStyle w:val="Hyperlink"/>
                </w:rPr>
                <w:t>yasarmirza022002@gmail</w:t>
              </w:r>
              <w:r w:rsidR="00646F91" w:rsidRPr="00E54CB7">
                <w:rPr>
                  <w:rStyle w:val="Hyperlink"/>
                  <w:rFonts w:eastAsia="Arial"/>
                </w:rPr>
                <w:t>.com</w:t>
              </w:r>
            </w:hyperlink>
          </w:p>
        </w:tc>
      </w:tr>
      <w:tr w:rsidR="00646F91" w:rsidRPr="005674EC" w14:paraId="0DB2AD0D" w14:textId="77777777" w:rsidTr="00646F91">
        <w:trPr>
          <w:cantSplit/>
          <w:trHeight w:val="212"/>
        </w:trPr>
        <w:tc>
          <w:tcPr>
            <w:tcW w:w="713" w:type="pct"/>
            <w:vAlign w:val="center"/>
          </w:tcPr>
          <w:p w14:paraId="54AFB17E" w14:textId="77777777" w:rsidR="00646F91" w:rsidRDefault="00646F91" w:rsidP="00646F91">
            <w:pPr>
              <w:jc w:val="left"/>
            </w:pPr>
            <w:r>
              <w:t xml:space="preserve">System Exception </w:t>
            </w:r>
          </w:p>
        </w:tc>
        <w:tc>
          <w:tcPr>
            <w:tcW w:w="1101" w:type="pct"/>
            <w:vAlign w:val="center"/>
          </w:tcPr>
          <w:p w14:paraId="733919C5" w14:textId="2EBEBE5D" w:rsidR="00646F91" w:rsidRDefault="00646F91" w:rsidP="00646F91">
            <w:pPr>
              <w:jc w:val="left"/>
            </w:pPr>
            <w:r>
              <w:t>N/A</w:t>
            </w:r>
          </w:p>
        </w:tc>
        <w:tc>
          <w:tcPr>
            <w:tcW w:w="1668" w:type="pct"/>
            <w:vAlign w:val="center"/>
          </w:tcPr>
          <w:p w14:paraId="709E8317" w14:textId="77777777" w:rsidR="00646F91" w:rsidRDefault="00646F91" w:rsidP="00646F91">
            <w:pPr>
              <w:jc w:val="left"/>
              <w:rPr>
                <w:rFonts w:eastAsia="Times New Roman"/>
                <w:noProof/>
                <w:lang w:val="da-DK"/>
              </w:rPr>
            </w:pPr>
            <w:r>
              <w:rPr>
                <w:rFonts w:eastAsia="Times New Roman"/>
                <w:noProof/>
                <w:lang w:val="da-DK"/>
              </w:rPr>
              <w:t>Not Available</w:t>
            </w:r>
          </w:p>
        </w:tc>
        <w:tc>
          <w:tcPr>
            <w:tcW w:w="1518" w:type="pct"/>
          </w:tcPr>
          <w:p w14:paraId="0C17F22F" w14:textId="775D4E11" w:rsidR="00646F91" w:rsidRDefault="00F95A50" w:rsidP="00646F91">
            <w:pPr>
              <w:jc w:val="left"/>
            </w:pPr>
            <w:hyperlink r:id="rId19" w:history="1">
              <w:r w:rsidR="00646F91" w:rsidRPr="00273410">
                <w:rPr>
                  <w:rStyle w:val="Hyperlink"/>
                </w:rPr>
                <w:t>yasarmirza022002@gmail</w:t>
              </w:r>
              <w:r w:rsidR="00646F91" w:rsidRPr="00273410">
                <w:rPr>
                  <w:rStyle w:val="Hyperlink"/>
                  <w:rFonts w:eastAsia="Arial"/>
                </w:rPr>
                <w:t>.com</w:t>
              </w:r>
            </w:hyperlink>
          </w:p>
        </w:tc>
      </w:tr>
      <w:tr w:rsidR="00646F91" w:rsidRPr="005674EC" w14:paraId="14573A01" w14:textId="77777777" w:rsidTr="00646F91">
        <w:trPr>
          <w:cantSplit/>
          <w:trHeight w:val="519"/>
        </w:trPr>
        <w:tc>
          <w:tcPr>
            <w:tcW w:w="713" w:type="pct"/>
            <w:vAlign w:val="center"/>
          </w:tcPr>
          <w:p w14:paraId="1AA57323" w14:textId="77777777" w:rsidR="00646F91" w:rsidRDefault="00646F91" w:rsidP="00646F91">
            <w:pPr>
              <w:jc w:val="left"/>
            </w:pPr>
            <w:r>
              <w:t>System Exception</w:t>
            </w:r>
          </w:p>
        </w:tc>
        <w:tc>
          <w:tcPr>
            <w:tcW w:w="1101" w:type="pct"/>
            <w:vAlign w:val="center"/>
          </w:tcPr>
          <w:p w14:paraId="583ECE05" w14:textId="613DA98E" w:rsidR="00646F91" w:rsidRDefault="00646F91" w:rsidP="00646F91">
            <w:pPr>
              <w:jc w:val="left"/>
            </w:pPr>
            <w:r>
              <w:t>N/A</w:t>
            </w:r>
          </w:p>
        </w:tc>
        <w:tc>
          <w:tcPr>
            <w:tcW w:w="1668" w:type="pct"/>
            <w:vAlign w:val="center"/>
          </w:tcPr>
          <w:p w14:paraId="7C727A84" w14:textId="77777777" w:rsidR="00646F91" w:rsidRDefault="00646F91" w:rsidP="00646F91">
            <w:pPr>
              <w:jc w:val="left"/>
              <w:rPr>
                <w:rFonts w:eastAsia="Times New Roman"/>
                <w:noProof/>
                <w:lang w:val="da-DK"/>
              </w:rPr>
            </w:pPr>
            <w:r>
              <w:rPr>
                <w:rFonts w:eastAsia="Times New Roman"/>
                <w:noProof/>
                <w:lang w:val="da-DK"/>
              </w:rPr>
              <w:t>Not Available</w:t>
            </w:r>
          </w:p>
        </w:tc>
        <w:tc>
          <w:tcPr>
            <w:tcW w:w="1518" w:type="pct"/>
          </w:tcPr>
          <w:p w14:paraId="4ED31EF3" w14:textId="07A1602F" w:rsidR="00646F91" w:rsidRDefault="00F95A50" w:rsidP="00646F91">
            <w:pPr>
              <w:jc w:val="left"/>
            </w:pPr>
            <w:hyperlink r:id="rId20" w:history="1">
              <w:r w:rsidR="00646F91" w:rsidRPr="00273410">
                <w:rPr>
                  <w:rStyle w:val="Hyperlink"/>
                </w:rPr>
                <w:t>yasarmirza022002@gmail</w:t>
              </w:r>
              <w:r w:rsidR="00646F91" w:rsidRPr="00273410">
                <w:rPr>
                  <w:rStyle w:val="Hyperlink"/>
                  <w:rFonts w:eastAsia="Arial"/>
                </w:rPr>
                <w:t>.com</w:t>
              </w:r>
            </w:hyperlink>
          </w:p>
        </w:tc>
      </w:tr>
      <w:tr w:rsidR="002F4A16" w:rsidRPr="005674EC" w14:paraId="5658ACB4" w14:textId="77777777" w:rsidTr="00646F91">
        <w:trPr>
          <w:cantSplit/>
          <w:trHeight w:val="483"/>
        </w:trPr>
        <w:tc>
          <w:tcPr>
            <w:tcW w:w="713" w:type="pct"/>
            <w:vAlign w:val="center"/>
          </w:tcPr>
          <w:p w14:paraId="7158F727" w14:textId="77777777" w:rsidR="002F4A16" w:rsidRDefault="002F4A16" w:rsidP="008658EA">
            <w:pPr>
              <w:jc w:val="left"/>
            </w:pPr>
            <w:r>
              <w:t>System Exception</w:t>
            </w:r>
          </w:p>
        </w:tc>
        <w:tc>
          <w:tcPr>
            <w:tcW w:w="1101" w:type="pct"/>
            <w:vAlign w:val="center"/>
          </w:tcPr>
          <w:p w14:paraId="7D0E753F" w14:textId="5547CEA4" w:rsidR="002F4A16" w:rsidRDefault="00DC26FB" w:rsidP="008658EA">
            <w:pPr>
              <w:jc w:val="left"/>
            </w:pPr>
            <w:r>
              <w:t>N/A</w:t>
            </w:r>
          </w:p>
        </w:tc>
        <w:tc>
          <w:tcPr>
            <w:tcW w:w="1668" w:type="pct"/>
            <w:vAlign w:val="center"/>
          </w:tcPr>
          <w:p w14:paraId="2EB4E940" w14:textId="77777777" w:rsidR="002F4A16" w:rsidRDefault="002F4A16" w:rsidP="008658EA">
            <w:pPr>
              <w:jc w:val="left"/>
              <w:rPr>
                <w:rFonts w:eastAsia="Times New Roman"/>
                <w:noProof/>
                <w:lang w:val="da-DK"/>
              </w:rPr>
            </w:pPr>
            <w:r>
              <w:rPr>
                <w:rFonts w:eastAsia="Times New Roman"/>
                <w:noProof/>
                <w:lang w:val="da-DK"/>
              </w:rPr>
              <w:t>Not Available</w:t>
            </w:r>
          </w:p>
        </w:tc>
        <w:tc>
          <w:tcPr>
            <w:tcW w:w="1518" w:type="pct"/>
            <w:vAlign w:val="center"/>
          </w:tcPr>
          <w:p w14:paraId="6D64FD5C" w14:textId="215E35AA" w:rsidR="002F4A16" w:rsidRDefault="00F95A50" w:rsidP="008658EA">
            <w:pPr>
              <w:jc w:val="left"/>
            </w:pPr>
            <w:hyperlink r:id="rId21" w:history="1">
              <w:r w:rsidR="00646F91" w:rsidRPr="00E54CB7">
                <w:rPr>
                  <w:rStyle w:val="Hyperlink"/>
                </w:rPr>
                <w:t>yasarmirza022002@gmail</w:t>
              </w:r>
              <w:r w:rsidR="00646F91" w:rsidRPr="00E54CB7">
                <w:rPr>
                  <w:rStyle w:val="Hyperlink"/>
                  <w:rFonts w:eastAsia="Arial"/>
                </w:rPr>
                <w:t>.com</w:t>
              </w:r>
            </w:hyperlink>
          </w:p>
        </w:tc>
      </w:tr>
    </w:tbl>
    <w:p w14:paraId="22E66004" w14:textId="77777777" w:rsidR="007B6C5A" w:rsidRDefault="007B6C5A">
      <w:pPr>
        <w:autoSpaceDE/>
        <w:autoSpaceDN/>
        <w:adjustRightInd/>
        <w:spacing w:line="240" w:lineRule="auto"/>
        <w:jc w:val="left"/>
      </w:pPr>
    </w:p>
    <w:p w14:paraId="7AFE3F22" w14:textId="77777777" w:rsidR="00857573" w:rsidRDefault="00A449CD" w:rsidP="000F41CC">
      <w:pPr>
        <w:pStyle w:val="Heading1"/>
      </w:pPr>
      <w:bookmarkStart w:id="31" w:name="_Toc45806167"/>
      <w:r>
        <w:t>Scheduling</w:t>
      </w:r>
      <w:bookmarkEnd w:id="31"/>
    </w:p>
    <w:p w14:paraId="06C8F8B6" w14:textId="77777777" w:rsidR="00A449CD" w:rsidRDefault="00A449CD" w:rsidP="00A449CD">
      <w:r>
        <w:t>To include all scheduling requirements (weekdays, weekends, holidays, timings, runs).</w:t>
      </w:r>
    </w:p>
    <w:p w14:paraId="66FA0D3F" w14:textId="77777777" w:rsidR="00C5668B" w:rsidRDefault="00C5668B" w:rsidP="00A449CD"/>
    <w:p w14:paraId="21DB0D65" w14:textId="77777777" w:rsidR="00C5668B" w:rsidRDefault="00C5668B" w:rsidP="00A449CD"/>
    <w:tbl>
      <w:tblPr>
        <w:tblStyle w:val="TableGrid"/>
        <w:tblW w:w="55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2993"/>
        <w:gridCol w:w="4195"/>
        <w:gridCol w:w="2796"/>
      </w:tblGrid>
      <w:tr w:rsidR="006C7849" w:rsidRPr="0073190B" w14:paraId="7DF475E3" w14:textId="77777777" w:rsidTr="000F41CC">
        <w:trPr>
          <w:cantSplit/>
          <w:trHeight w:val="401"/>
          <w:tblHeader/>
        </w:trPr>
        <w:tc>
          <w:tcPr>
            <w:tcW w:w="1499" w:type="pct"/>
            <w:shd w:val="clear" w:color="auto" w:fill="F2F2F2" w:themeFill="background1" w:themeFillShade="F2"/>
            <w:vAlign w:val="center"/>
            <w:hideMark/>
          </w:tcPr>
          <w:p w14:paraId="6B9D978F" w14:textId="77777777" w:rsidR="006C7849" w:rsidRPr="0073190B" w:rsidRDefault="006C7849" w:rsidP="00E86E05">
            <w:pPr>
              <w:jc w:val="left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lastRenderedPageBreak/>
              <w:t>Schedule Frequency</w:t>
            </w:r>
            <w:r w:rsidR="00A95C38">
              <w:rPr>
                <w:b/>
                <w:bCs/>
                <w:color w:val="1F497D" w:themeColor="text2"/>
              </w:rPr>
              <w:t xml:space="preserve"> and Time</w:t>
            </w:r>
          </w:p>
        </w:tc>
        <w:tc>
          <w:tcPr>
            <w:tcW w:w="2101" w:type="pct"/>
            <w:shd w:val="clear" w:color="auto" w:fill="F2F2F2" w:themeFill="background1" w:themeFillShade="F2"/>
            <w:vAlign w:val="center"/>
          </w:tcPr>
          <w:p w14:paraId="17CC27D0" w14:textId="77777777" w:rsidR="006C7849" w:rsidRPr="0073190B" w:rsidRDefault="00A95C38" w:rsidP="00E86E05">
            <w:pPr>
              <w:jc w:val="left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Schedule Name</w:t>
            </w:r>
          </w:p>
        </w:tc>
        <w:tc>
          <w:tcPr>
            <w:tcW w:w="1400" w:type="pct"/>
            <w:shd w:val="clear" w:color="auto" w:fill="F2F2F2" w:themeFill="background1" w:themeFillShade="F2"/>
            <w:vAlign w:val="center"/>
          </w:tcPr>
          <w:p w14:paraId="0E20088B" w14:textId="77777777" w:rsidR="006C7849" w:rsidDel="006C7849" w:rsidRDefault="00A95C38" w:rsidP="00E86E05">
            <w:pPr>
              <w:jc w:val="left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Processes</w:t>
            </w:r>
          </w:p>
        </w:tc>
      </w:tr>
      <w:tr w:rsidR="006C7849" w:rsidRPr="005674EC" w14:paraId="1B79C807" w14:textId="77777777" w:rsidTr="000F41CC">
        <w:trPr>
          <w:cantSplit/>
          <w:trHeight w:val="499"/>
        </w:trPr>
        <w:tc>
          <w:tcPr>
            <w:tcW w:w="1499" w:type="pct"/>
            <w:vAlign w:val="center"/>
          </w:tcPr>
          <w:p w14:paraId="265B8AEA" w14:textId="77777777" w:rsidR="006C7849" w:rsidRPr="000F41CC" w:rsidRDefault="0051361E" w:rsidP="00E86E05">
            <w:pPr>
              <w:jc w:val="left"/>
            </w:pPr>
            <w:r>
              <w:t>Daily</w:t>
            </w:r>
          </w:p>
        </w:tc>
        <w:tc>
          <w:tcPr>
            <w:tcW w:w="2101" w:type="pct"/>
            <w:vAlign w:val="center"/>
          </w:tcPr>
          <w:p w14:paraId="20ECF9D1" w14:textId="18E155CC" w:rsidR="006C7849" w:rsidRPr="000F41CC" w:rsidRDefault="00DC26FB" w:rsidP="00084F71">
            <w:pPr>
              <w:jc w:val="left"/>
            </w:pPr>
            <w:r>
              <w:rPr>
                <w:rFonts w:cstheme="minorHAnsi"/>
                <w:b/>
                <w:bCs/>
              </w:rPr>
              <w:t>N/A</w:t>
            </w:r>
          </w:p>
        </w:tc>
        <w:tc>
          <w:tcPr>
            <w:tcW w:w="1400" w:type="pct"/>
            <w:vAlign w:val="center"/>
          </w:tcPr>
          <w:p w14:paraId="3E38935A" w14:textId="572E8F36" w:rsidR="005975E3" w:rsidRPr="000F41CC" w:rsidRDefault="00CE5F64" w:rsidP="00035509">
            <w:r>
              <w:t>Calculate Client Security Hash Calculates the Hash values whenever required.</w:t>
            </w:r>
          </w:p>
        </w:tc>
      </w:tr>
    </w:tbl>
    <w:p w14:paraId="684B9FD0" w14:textId="77777777" w:rsidR="00F84CD4" w:rsidRPr="00914529" w:rsidRDefault="00F84CD4" w:rsidP="000F41CC">
      <w:pPr>
        <w:pStyle w:val="Heading1"/>
      </w:pPr>
      <w:bookmarkStart w:id="32" w:name="_Toc45806168"/>
      <w:r w:rsidRPr="00914529">
        <w:t>Systems</w:t>
      </w:r>
      <w:bookmarkEnd w:id="32"/>
    </w:p>
    <w:p w14:paraId="383ED032" w14:textId="77777777" w:rsidR="00F84CD4" w:rsidRDefault="00F84CD4" w:rsidP="00F84CD4">
      <w:r>
        <w:t>To list all systems and paths related to the process.</w:t>
      </w:r>
    </w:p>
    <w:tbl>
      <w:tblPr>
        <w:tblStyle w:val="TableGrid"/>
        <w:tblW w:w="55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735"/>
        <w:gridCol w:w="5032"/>
        <w:gridCol w:w="3217"/>
      </w:tblGrid>
      <w:tr w:rsidR="00F84CD4" w:rsidRPr="0073190B" w14:paraId="67EEDA29" w14:textId="77777777" w:rsidTr="000F41CC">
        <w:trPr>
          <w:cantSplit/>
          <w:trHeight w:val="19"/>
          <w:tblHeader/>
        </w:trPr>
        <w:tc>
          <w:tcPr>
            <w:tcW w:w="869" w:type="pct"/>
            <w:shd w:val="clear" w:color="auto" w:fill="F2F2F2" w:themeFill="background1" w:themeFillShade="F2"/>
            <w:vAlign w:val="center"/>
            <w:hideMark/>
          </w:tcPr>
          <w:p w14:paraId="5CC5DBA3" w14:textId="77777777" w:rsidR="00F84CD4" w:rsidRPr="0073190B" w:rsidRDefault="00F84CD4" w:rsidP="00E86E05">
            <w:pPr>
              <w:jc w:val="left"/>
              <w:rPr>
                <w:b/>
                <w:bCs/>
                <w:color w:val="1F497D" w:themeColor="text2"/>
              </w:rPr>
            </w:pPr>
            <w:r w:rsidRPr="0010067F">
              <w:rPr>
                <w:b/>
                <w:bCs/>
                <w:color w:val="1F497D" w:themeColor="text2"/>
              </w:rPr>
              <w:t xml:space="preserve">System Name </w:t>
            </w:r>
          </w:p>
        </w:tc>
        <w:tc>
          <w:tcPr>
            <w:tcW w:w="2520" w:type="pct"/>
            <w:shd w:val="clear" w:color="auto" w:fill="F2F2F2" w:themeFill="background1" w:themeFillShade="F2"/>
            <w:vAlign w:val="center"/>
          </w:tcPr>
          <w:p w14:paraId="2D87F560" w14:textId="77777777" w:rsidR="00F84CD4" w:rsidRPr="0073190B" w:rsidRDefault="00F84CD4" w:rsidP="00513910">
            <w:pPr>
              <w:rPr>
                <w:b/>
                <w:bCs/>
                <w:color w:val="1F497D" w:themeColor="text2"/>
              </w:rPr>
            </w:pPr>
            <w:r w:rsidRPr="0010067F">
              <w:rPr>
                <w:b/>
                <w:bCs/>
                <w:color w:val="1F497D" w:themeColor="text2"/>
              </w:rPr>
              <w:t>Description</w:t>
            </w:r>
          </w:p>
        </w:tc>
        <w:tc>
          <w:tcPr>
            <w:tcW w:w="1611" w:type="pct"/>
            <w:shd w:val="clear" w:color="auto" w:fill="F2F2F2" w:themeFill="background1" w:themeFillShade="F2"/>
            <w:vAlign w:val="center"/>
          </w:tcPr>
          <w:p w14:paraId="53DD32B3" w14:textId="77777777" w:rsidR="00F84CD4" w:rsidRPr="0073190B" w:rsidRDefault="006B0D8C" w:rsidP="001F7EF8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 xml:space="preserve">Current </w:t>
            </w:r>
            <w:r w:rsidR="00F84CD4" w:rsidRPr="0010067F">
              <w:rPr>
                <w:b/>
                <w:bCs/>
                <w:color w:val="1F497D" w:themeColor="text2"/>
              </w:rPr>
              <w:t>Version</w:t>
            </w:r>
            <w:r>
              <w:rPr>
                <w:b/>
                <w:bCs/>
                <w:color w:val="1F497D" w:themeColor="text2"/>
              </w:rPr>
              <w:t xml:space="preserve"> in Production</w:t>
            </w:r>
          </w:p>
        </w:tc>
      </w:tr>
      <w:tr w:rsidR="00F84CD4" w:rsidRPr="005674EC" w14:paraId="512A102D" w14:textId="77777777" w:rsidTr="00EA4C89">
        <w:trPr>
          <w:cantSplit/>
          <w:trHeight w:val="492"/>
        </w:trPr>
        <w:tc>
          <w:tcPr>
            <w:tcW w:w="869" w:type="pct"/>
            <w:vAlign w:val="center"/>
          </w:tcPr>
          <w:p w14:paraId="51344EA1" w14:textId="1B58D4F4" w:rsidR="00F84CD4" w:rsidRPr="005674EC" w:rsidRDefault="00CE5F64" w:rsidP="00E86E05">
            <w:pPr>
              <w:jc w:val="left"/>
            </w:pPr>
            <w:r>
              <w:t>Calculate Client Security Hash</w:t>
            </w:r>
          </w:p>
        </w:tc>
        <w:tc>
          <w:tcPr>
            <w:tcW w:w="2520" w:type="pct"/>
            <w:vAlign w:val="center"/>
          </w:tcPr>
          <w:p w14:paraId="5EB95A5E" w14:textId="5AD71D94" w:rsidR="00F84CD4" w:rsidRPr="000F41CC" w:rsidRDefault="00CE5F64" w:rsidP="00513910">
            <w:r>
              <w:t>Works on the given specific data Items.</w:t>
            </w:r>
          </w:p>
        </w:tc>
        <w:tc>
          <w:tcPr>
            <w:tcW w:w="1611" w:type="pct"/>
            <w:vAlign w:val="center"/>
          </w:tcPr>
          <w:p w14:paraId="07CCA6DD" w14:textId="77777777" w:rsidR="00F84CD4" w:rsidRPr="005674EC" w:rsidRDefault="00914529" w:rsidP="007E533B">
            <w:r>
              <w:t>N/A</w:t>
            </w:r>
          </w:p>
        </w:tc>
      </w:tr>
      <w:tr w:rsidR="00B61EBA" w:rsidRPr="005674EC" w14:paraId="15B0B526" w14:textId="77777777" w:rsidTr="00EA4C89">
        <w:trPr>
          <w:cantSplit/>
          <w:trHeight w:val="519"/>
        </w:trPr>
        <w:tc>
          <w:tcPr>
            <w:tcW w:w="869" w:type="pct"/>
            <w:vAlign w:val="center"/>
          </w:tcPr>
          <w:p w14:paraId="55BB6869" w14:textId="4D4B0F42" w:rsidR="00B61EBA" w:rsidRDefault="00CE5F64" w:rsidP="00E86E05">
            <w:pPr>
              <w:jc w:val="left"/>
            </w:pPr>
            <w:r>
              <w:t>ACME System</w:t>
            </w:r>
            <w:r w:rsidR="00DC26FB">
              <w:t xml:space="preserve"> Site on chrome</w:t>
            </w:r>
          </w:p>
        </w:tc>
        <w:tc>
          <w:tcPr>
            <w:tcW w:w="2520" w:type="pct"/>
            <w:vAlign w:val="center"/>
          </w:tcPr>
          <w:p w14:paraId="11A16AB9" w14:textId="6D8ECB8F" w:rsidR="00B61EBA" w:rsidRPr="000F41CC" w:rsidRDefault="00DC26FB" w:rsidP="00513910">
            <w:r>
              <w:t>T</w:t>
            </w:r>
            <w:r w:rsidRPr="000F41CC">
              <w:t>o</w:t>
            </w:r>
            <w:r>
              <w:t xml:space="preserve"> </w:t>
            </w:r>
            <w:r w:rsidR="00CE5F64">
              <w:t>take the input details and get work items.</w:t>
            </w:r>
          </w:p>
        </w:tc>
        <w:tc>
          <w:tcPr>
            <w:tcW w:w="1611" w:type="pct"/>
            <w:vAlign w:val="center"/>
          </w:tcPr>
          <w:p w14:paraId="7888083B" w14:textId="65147AF0" w:rsidR="00B61EBA" w:rsidRDefault="00DC26FB" w:rsidP="007E533B">
            <w:r>
              <w:t>N/A</w:t>
            </w:r>
          </w:p>
        </w:tc>
      </w:tr>
      <w:tr w:rsidR="00CE5F64" w:rsidRPr="005674EC" w14:paraId="3407D945" w14:textId="77777777" w:rsidTr="00EA4C89">
        <w:trPr>
          <w:cantSplit/>
          <w:trHeight w:val="519"/>
        </w:trPr>
        <w:tc>
          <w:tcPr>
            <w:tcW w:w="869" w:type="pct"/>
            <w:vAlign w:val="center"/>
          </w:tcPr>
          <w:p w14:paraId="1FC67945" w14:textId="7B86D585" w:rsidR="00CE5F64" w:rsidRDefault="00CE5F64" w:rsidP="00E86E05">
            <w:pPr>
              <w:jc w:val="left"/>
            </w:pPr>
            <w:r>
              <w:t>Sha-1 website</w:t>
            </w:r>
          </w:p>
        </w:tc>
        <w:tc>
          <w:tcPr>
            <w:tcW w:w="2520" w:type="pct"/>
            <w:vAlign w:val="center"/>
          </w:tcPr>
          <w:p w14:paraId="1C270F21" w14:textId="39F89D0E" w:rsidR="00CE5F64" w:rsidRDefault="00CE5F64" w:rsidP="00513910">
            <w:r>
              <w:t>To generate the value.</w:t>
            </w:r>
          </w:p>
        </w:tc>
        <w:tc>
          <w:tcPr>
            <w:tcW w:w="1611" w:type="pct"/>
            <w:vAlign w:val="center"/>
          </w:tcPr>
          <w:p w14:paraId="217C2E45" w14:textId="3985A598" w:rsidR="00CE5F64" w:rsidRDefault="00CE5F64" w:rsidP="007E533B">
            <w:r>
              <w:t>N/A</w:t>
            </w:r>
          </w:p>
        </w:tc>
      </w:tr>
    </w:tbl>
    <w:p w14:paraId="52865C72" w14:textId="77777777" w:rsidR="00A449CD" w:rsidRDefault="00A449CD" w:rsidP="000F41CC">
      <w:pPr>
        <w:pStyle w:val="Heading1"/>
      </w:pPr>
      <w:bookmarkStart w:id="33" w:name="_Toc45806169"/>
      <w:r>
        <w:t>Access Management</w:t>
      </w:r>
      <w:bookmarkEnd w:id="33"/>
    </w:p>
    <w:p w14:paraId="079561B3" w14:textId="77777777" w:rsidR="00A449CD" w:rsidRDefault="00A14AAC" w:rsidP="00A449CD">
      <w:r>
        <w:t>BOT Information Details</w:t>
      </w:r>
      <w:r w:rsidR="003E2BD1">
        <w:t xml:space="preserve">- </w:t>
      </w:r>
      <w:r w:rsidR="00A449CD">
        <w:t>To list all credential details.</w:t>
      </w:r>
    </w:p>
    <w:tbl>
      <w:tblPr>
        <w:tblStyle w:val="TableGrid"/>
        <w:tblW w:w="5536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525"/>
        <w:gridCol w:w="3960"/>
        <w:gridCol w:w="4499"/>
      </w:tblGrid>
      <w:tr w:rsidR="00DB5DAC" w:rsidRPr="0073190B" w14:paraId="43A34FA6" w14:textId="77777777" w:rsidTr="000F41CC">
        <w:trPr>
          <w:cantSplit/>
          <w:trHeight w:val="19"/>
          <w:tblHeader/>
        </w:trPr>
        <w:tc>
          <w:tcPr>
            <w:tcW w:w="764" w:type="pct"/>
            <w:shd w:val="clear" w:color="auto" w:fill="F2F2F2" w:themeFill="background1" w:themeFillShade="F2"/>
            <w:vAlign w:val="center"/>
            <w:hideMark/>
          </w:tcPr>
          <w:p w14:paraId="08D1D32B" w14:textId="77777777" w:rsidR="00DB5DAC" w:rsidRPr="0073190B" w:rsidRDefault="00DB5DAC" w:rsidP="00DB5DAC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Bot ID</w:t>
            </w:r>
          </w:p>
        </w:tc>
        <w:tc>
          <w:tcPr>
            <w:tcW w:w="1983" w:type="pct"/>
            <w:shd w:val="clear" w:color="auto" w:fill="F2F2F2" w:themeFill="background1" w:themeFillShade="F2"/>
            <w:vAlign w:val="center"/>
          </w:tcPr>
          <w:p w14:paraId="749EC281" w14:textId="77777777" w:rsidR="00DB5DAC" w:rsidRPr="0073190B" w:rsidRDefault="00DB5DAC" w:rsidP="00DB5DAC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Machine / IP</w:t>
            </w:r>
          </w:p>
        </w:tc>
        <w:tc>
          <w:tcPr>
            <w:tcW w:w="2253" w:type="pct"/>
            <w:shd w:val="clear" w:color="auto" w:fill="F2F2F2" w:themeFill="background1" w:themeFillShade="F2"/>
            <w:vAlign w:val="center"/>
          </w:tcPr>
          <w:p w14:paraId="0998BD50" w14:textId="77777777" w:rsidR="00DB5DAC" w:rsidRPr="0073190B" w:rsidRDefault="00DB5DAC" w:rsidP="00DB5DAC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Email</w:t>
            </w:r>
          </w:p>
        </w:tc>
      </w:tr>
      <w:tr w:rsidR="00DB5DAC" w:rsidRPr="005674EC" w14:paraId="0D0AC187" w14:textId="77777777" w:rsidTr="000F41CC">
        <w:trPr>
          <w:cantSplit/>
          <w:trHeight w:val="19"/>
        </w:trPr>
        <w:tc>
          <w:tcPr>
            <w:tcW w:w="764" w:type="pct"/>
            <w:vAlign w:val="center"/>
          </w:tcPr>
          <w:p w14:paraId="6B3365E0" w14:textId="77777777" w:rsidR="00DB5DAC" w:rsidRPr="005674EC" w:rsidRDefault="00EA4C89" w:rsidP="0010067F">
            <w:pPr>
              <w:jc w:val="left"/>
            </w:pPr>
            <w:r>
              <w:t xml:space="preserve">         </w:t>
            </w:r>
            <w:r w:rsidR="0051361E">
              <w:t>NA</w:t>
            </w:r>
          </w:p>
        </w:tc>
        <w:tc>
          <w:tcPr>
            <w:tcW w:w="1983" w:type="pct"/>
            <w:vAlign w:val="center"/>
          </w:tcPr>
          <w:p w14:paraId="2DD822A9" w14:textId="25B55C51" w:rsidR="00DB5DAC" w:rsidRPr="00DD7123" w:rsidRDefault="003627A6" w:rsidP="00DD7123">
            <w:pPr>
              <w:jc w:val="left"/>
              <w:rPr>
                <w:rFonts w:ascii="Segoe UI" w:eastAsia="Times New Roman" w:hAnsi="Segoe UI" w:cs="Segoe UI"/>
                <w:color w:val="auto"/>
                <w:sz w:val="24"/>
                <w:szCs w:val="24"/>
                <w:lang w:eastAsia="en-IN"/>
              </w:rPr>
            </w:pPr>
            <w:r>
              <w:t xml:space="preserve">       </w:t>
            </w:r>
            <w:r w:rsidR="00EA4C89">
              <w:t xml:space="preserve">        </w:t>
            </w:r>
            <w:r>
              <w:t xml:space="preserve"> </w:t>
            </w:r>
            <w:r w:rsidR="00EA4C89">
              <w:t>Desktop-</w:t>
            </w:r>
            <w:r w:rsidR="00EA4C89" w:rsidRPr="00EA4C89">
              <w:t>R</w:t>
            </w:r>
            <w:r w:rsidR="00DC26FB">
              <w:t>VBKEJT</w:t>
            </w:r>
            <w:r w:rsidR="00EA4C89" w:rsidRPr="00EA4C89">
              <w:t xml:space="preserve"> </w:t>
            </w:r>
            <w:r w:rsidR="00682555">
              <w:t>/</w:t>
            </w:r>
            <w:r>
              <w:t xml:space="preserve"> </w:t>
            </w:r>
            <w:r w:rsidR="00EA4C89">
              <w:t>NA</w:t>
            </w:r>
          </w:p>
        </w:tc>
        <w:tc>
          <w:tcPr>
            <w:tcW w:w="2253" w:type="pct"/>
            <w:vAlign w:val="center"/>
          </w:tcPr>
          <w:p w14:paraId="57B6709B" w14:textId="6F78516C" w:rsidR="00DB5DAC" w:rsidRPr="005674EC" w:rsidRDefault="00F95A50" w:rsidP="0010067F">
            <w:pPr>
              <w:jc w:val="left"/>
            </w:pPr>
            <w:hyperlink r:id="rId22" w:history="1">
              <w:r w:rsidR="00646F91" w:rsidRPr="00E54CB7">
                <w:rPr>
                  <w:rStyle w:val="Hyperlink"/>
                </w:rPr>
                <w:t>yasarmirza022002@gmail</w:t>
              </w:r>
              <w:r w:rsidR="00646F91" w:rsidRPr="00E54CB7">
                <w:rPr>
                  <w:rStyle w:val="Hyperlink"/>
                  <w:rFonts w:eastAsia="Arial"/>
                </w:rPr>
                <w:t>.com</w:t>
              </w:r>
            </w:hyperlink>
          </w:p>
        </w:tc>
      </w:tr>
    </w:tbl>
    <w:p w14:paraId="70AF1C00" w14:textId="77777777" w:rsidR="00776F8D" w:rsidRPr="00A449CD" w:rsidRDefault="00776F8D" w:rsidP="00A449CD"/>
    <w:p w14:paraId="08D2228A" w14:textId="77777777" w:rsidR="00A449CD" w:rsidRPr="00A449CD" w:rsidRDefault="00A449CD" w:rsidP="00A449CD">
      <w:pPr>
        <w:pStyle w:val="Heading3"/>
      </w:pPr>
      <w:r>
        <w:t>Access Controls</w:t>
      </w:r>
    </w:p>
    <w:p w14:paraId="0083C966" w14:textId="77777777" w:rsidR="00DB5DAC" w:rsidRDefault="00A449CD" w:rsidP="00DB5DAC">
      <w:r>
        <w:t>To list all access control details</w:t>
      </w:r>
      <w:r w:rsidR="00DB5DAC">
        <w:t>.</w:t>
      </w:r>
    </w:p>
    <w:tbl>
      <w:tblPr>
        <w:tblStyle w:val="TableGrid"/>
        <w:tblW w:w="5536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526"/>
        <w:gridCol w:w="1747"/>
        <w:gridCol w:w="6711"/>
      </w:tblGrid>
      <w:tr w:rsidR="00DB5DAC" w:rsidRPr="0073190B" w14:paraId="332ED52B" w14:textId="77777777" w:rsidTr="000F41CC">
        <w:trPr>
          <w:cantSplit/>
          <w:trHeight w:val="19"/>
          <w:tblHeader/>
        </w:trPr>
        <w:tc>
          <w:tcPr>
            <w:tcW w:w="764" w:type="pct"/>
            <w:shd w:val="clear" w:color="auto" w:fill="F2F2F2" w:themeFill="background1" w:themeFillShade="F2"/>
            <w:vAlign w:val="center"/>
            <w:hideMark/>
          </w:tcPr>
          <w:p w14:paraId="5AD2098C" w14:textId="77777777" w:rsidR="00DB5DAC" w:rsidRPr="0073190B" w:rsidRDefault="00DB5DAC" w:rsidP="001F7EF8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Bot ID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6C5223E" w14:textId="77777777" w:rsidR="00DB5DAC" w:rsidRPr="0073190B" w:rsidRDefault="00DB5DAC" w:rsidP="001F7EF8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Access Type</w:t>
            </w:r>
          </w:p>
        </w:tc>
        <w:tc>
          <w:tcPr>
            <w:tcW w:w="3361" w:type="pct"/>
            <w:shd w:val="clear" w:color="auto" w:fill="F2F2F2" w:themeFill="background1" w:themeFillShade="F2"/>
            <w:vAlign w:val="center"/>
          </w:tcPr>
          <w:p w14:paraId="13BF766C" w14:textId="77777777" w:rsidR="00DB5DAC" w:rsidRPr="0073190B" w:rsidRDefault="00DB5DAC" w:rsidP="001F7EF8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Details</w:t>
            </w:r>
          </w:p>
        </w:tc>
      </w:tr>
      <w:tr w:rsidR="00DB5DAC" w:rsidRPr="005674EC" w14:paraId="4C4E8918" w14:textId="77777777" w:rsidTr="000F41CC">
        <w:trPr>
          <w:cantSplit/>
          <w:trHeight w:val="138"/>
        </w:trPr>
        <w:tc>
          <w:tcPr>
            <w:tcW w:w="764" w:type="pct"/>
            <w:vAlign w:val="center"/>
          </w:tcPr>
          <w:p w14:paraId="26B4947C" w14:textId="77777777" w:rsidR="00DB5DAC" w:rsidRPr="005674EC" w:rsidRDefault="00EA4C89" w:rsidP="001F7EF8">
            <w:pPr>
              <w:jc w:val="left"/>
            </w:pPr>
            <w:r>
              <w:t xml:space="preserve">        NA</w:t>
            </w:r>
          </w:p>
        </w:tc>
        <w:tc>
          <w:tcPr>
            <w:tcW w:w="875" w:type="pct"/>
            <w:vAlign w:val="center"/>
          </w:tcPr>
          <w:p w14:paraId="78B125EC" w14:textId="77777777" w:rsidR="00DB5DAC" w:rsidRPr="005674EC" w:rsidRDefault="00876023" w:rsidP="00084F71">
            <w:pPr>
              <w:jc w:val="left"/>
            </w:pPr>
            <w:r>
              <w:t>Read-Write</w:t>
            </w:r>
          </w:p>
        </w:tc>
        <w:tc>
          <w:tcPr>
            <w:tcW w:w="3361" w:type="pct"/>
            <w:vAlign w:val="center"/>
          </w:tcPr>
          <w:p w14:paraId="3F08B683" w14:textId="0A369CB9" w:rsidR="00DB5DAC" w:rsidRPr="005674EC" w:rsidRDefault="00876023">
            <w:pPr>
              <w:jc w:val="left"/>
            </w:pPr>
            <w:r>
              <w:t>RW access required on the mentioned applicat</w:t>
            </w:r>
            <w:r w:rsidR="00DC26FB">
              <w:t>ion the application gold Calculator, and Chrome for Website</w:t>
            </w:r>
          </w:p>
        </w:tc>
      </w:tr>
    </w:tbl>
    <w:p w14:paraId="7BEE3ED3" w14:textId="77777777" w:rsidR="00A449CD" w:rsidRPr="000F41CC" w:rsidRDefault="00A449CD" w:rsidP="00DB5DAC">
      <w:pPr>
        <w:rPr>
          <w:sz w:val="2"/>
          <w:szCs w:val="2"/>
        </w:rPr>
      </w:pPr>
    </w:p>
    <w:p w14:paraId="7DED0E13" w14:textId="77777777" w:rsidR="00A263DA" w:rsidRDefault="00A263DA" w:rsidP="000F41CC">
      <w:pPr>
        <w:pStyle w:val="Heading1"/>
      </w:pPr>
      <w:bookmarkStart w:id="34" w:name="_Toc45806170"/>
      <w:r>
        <w:t>Appendices</w:t>
      </w:r>
      <w:bookmarkEnd w:id="34"/>
    </w:p>
    <w:p w14:paraId="0A41DEA0" w14:textId="77777777" w:rsidR="00EF5243" w:rsidRPr="005674EC" w:rsidRDefault="00EF5243" w:rsidP="001F7EF8">
      <w:pPr>
        <w:pStyle w:val="Heading2"/>
      </w:pPr>
      <w:bookmarkStart w:id="35" w:name="_Toc45806171"/>
      <w:r w:rsidRPr="005674EC">
        <w:t xml:space="preserve">Appendix A: </w:t>
      </w:r>
      <w:r w:rsidR="00062390" w:rsidRPr="005674EC">
        <w:t>Acronyms</w:t>
      </w:r>
      <w:r w:rsidRPr="005674EC">
        <w:t xml:space="preserve"> List</w:t>
      </w:r>
      <w:bookmarkEnd w:id="35"/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1457"/>
        <w:gridCol w:w="7560"/>
      </w:tblGrid>
      <w:tr w:rsidR="0073190B" w:rsidRPr="0073190B" w14:paraId="7C367C68" w14:textId="77777777" w:rsidTr="000F41CC">
        <w:trPr>
          <w:cantSplit/>
          <w:trHeight w:val="19"/>
          <w:tblHeader/>
        </w:trPr>
        <w:tc>
          <w:tcPr>
            <w:tcW w:w="808" w:type="pct"/>
            <w:shd w:val="clear" w:color="auto" w:fill="F2F2F2" w:themeFill="background1" w:themeFillShade="F2"/>
            <w:vAlign w:val="center"/>
            <w:hideMark/>
          </w:tcPr>
          <w:p w14:paraId="1C064D02" w14:textId="77777777" w:rsidR="00EF5243" w:rsidRPr="0073190B" w:rsidRDefault="00EF5243" w:rsidP="00A263DA">
            <w:pPr>
              <w:rPr>
                <w:b/>
                <w:bCs/>
                <w:color w:val="1F497D" w:themeColor="text2"/>
              </w:rPr>
            </w:pPr>
            <w:r w:rsidRPr="0073190B">
              <w:rPr>
                <w:b/>
                <w:bCs/>
                <w:color w:val="1F497D" w:themeColor="text2"/>
              </w:rPr>
              <w:t>Acronym</w:t>
            </w:r>
          </w:p>
        </w:tc>
        <w:tc>
          <w:tcPr>
            <w:tcW w:w="4192" w:type="pct"/>
            <w:shd w:val="clear" w:color="auto" w:fill="F2F2F2" w:themeFill="background1" w:themeFillShade="F2"/>
            <w:vAlign w:val="center"/>
            <w:hideMark/>
          </w:tcPr>
          <w:p w14:paraId="38C51800" w14:textId="77777777" w:rsidR="00EF5243" w:rsidRPr="0073190B" w:rsidRDefault="0022588B" w:rsidP="00A263DA">
            <w:pPr>
              <w:rPr>
                <w:b/>
                <w:bCs/>
                <w:color w:val="1F497D" w:themeColor="text2"/>
              </w:rPr>
            </w:pPr>
            <w:r w:rsidRPr="0073190B">
              <w:rPr>
                <w:b/>
                <w:bCs/>
                <w:color w:val="1F497D" w:themeColor="text2"/>
              </w:rPr>
              <w:t xml:space="preserve">Expanded </w:t>
            </w:r>
            <w:r w:rsidR="00EF5243" w:rsidRPr="0073190B">
              <w:rPr>
                <w:b/>
                <w:bCs/>
                <w:color w:val="1F497D" w:themeColor="text2"/>
              </w:rPr>
              <w:t>Term</w:t>
            </w:r>
          </w:p>
        </w:tc>
      </w:tr>
      <w:tr w:rsidR="006B1F05" w:rsidRPr="005674EC" w14:paraId="7E2172CE" w14:textId="77777777" w:rsidTr="000F41CC">
        <w:trPr>
          <w:cantSplit/>
          <w:trHeight w:val="19"/>
        </w:trPr>
        <w:tc>
          <w:tcPr>
            <w:tcW w:w="808" w:type="pct"/>
          </w:tcPr>
          <w:p w14:paraId="514F9BC4" w14:textId="77777777" w:rsidR="006B1F05" w:rsidRPr="00723B24" w:rsidRDefault="006B1F05" w:rsidP="006B1F05">
            <w:pPr>
              <w:rPr>
                <w:noProof/>
              </w:rPr>
            </w:pPr>
            <w:r w:rsidRPr="00723B24">
              <w:rPr>
                <w:noProof/>
              </w:rPr>
              <w:t>BOT</w:t>
            </w:r>
          </w:p>
        </w:tc>
        <w:tc>
          <w:tcPr>
            <w:tcW w:w="4192" w:type="pct"/>
          </w:tcPr>
          <w:p w14:paraId="76177CF3" w14:textId="77777777" w:rsidR="006B1F05" w:rsidRPr="00723B24" w:rsidRDefault="006B1F05" w:rsidP="006B1F05">
            <w:pPr>
              <w:rPr>
                <w:noProof/>
              </w:rPr>
            </w:pPr>
            <w:r w:rsidRPr="00723B24">
              <w:rPr>
                <w:noProof/>
              </w:rPr>
              <w:t>short for "robot"</w:t>
            </w:r>
          </w:p>
        </w:tc>
      </w:tr>
    </w:tbl>
    <w:p w14:paraId="643E44D7" w14:textId="77777777" w:rsidR="00EF5243" w:rsidRPr="000F41CC" w:rsidRDefault="00EF5243" w:rsidP="00A263DA">
      <w:pPr>
        <w:rPr>
          <w:sz w:val="2"/>
          <w:szCs w:val="2"/>
        </w:rPr>
      </w:pPr>
    </w:p>
    <w:p w14:paraId="43E3DD9F" w14:textId="77777777" w:rsidR="00CE7928" w:rsidRDefault="00CE7928">
      <w:pPr>
        <w:pStyle w:val="Heading2"/>
      </w:pPr>
      <w:bookmarkStart w:id="36" w:name="_Toc45806172"/>
      <w:r>
        <w:t xml:space="preserve">Appendix B: </w:t>
      </w:r>
      <w:r w:rsidR="00F54756">
        <w:t xml:space="preserve">Production </w:t>
      </w:r>
      <w:r>
        <w:t xml:space="preserve">Support </w:t>
      </w:r>
      <w:r w:rsidR="00F54756">
        <w:t xml:space="preserve">/ Service </w:t>
      </w:r>
      <w:r>
        <w:t>Desk</w:t>
      </w:r>
      <w:bookmarkEnd w:id="36"/>
    </w:p>
    <w:p w14:paraId="17B9FDB9" w14:textId="77777777" w:rsidR="00F54756" w:rsidRPr="005674EC" w:rsidRDefault="00593934" w:rsidP="00F54756">
      <w:r w:rsidRPr="00D20D9D">
        <w:rPr>
          <w:highlight w:val="yellow"/>
        </w:rPr>
        <w:t>F</w:t>
      </w:r>
      <w:r w:rsidR="00F54756" w:rsidRPr="00D20D9D">
        <w:rPr>
          <w:highlight w:val="yellow"/>
        </w:rPr>
        <w:t xml:space="preserve">or all RPA related issues, submit a ticket </w:t>
      </w:r>
      <w:r w:rsidR="00E25A5E" w:rsidRPr="00D20D9D">
        <w:rPr>
          <w:highlight w:val="yellow"/>
        </w:rPr>
        <w:t>through</w:t>
      </w:r>
      <w:r w:rsidR="00EA4C89">
        <w:t>.</w:t>
      </w:r>
    </w:p>
    <w:p w14:paraId="55475755" w14:textId="77777777" w:rsidR="00F54756" w:rsidRPr="007B6E6E" w:rsidRDefault="00F54756" w:rsidP="00F54756"/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714"/>
        <w:gridCol w:w="4682"/>
        <w:gridCol w:w="3621"/>
      </w:tblGrid>
      <w:tr w:rsidR="00F54756" w:rsidRPr="0073190B" w14:paraId="7A3D2DAF" w14:textId="77777777" w:rsidTr="000F41CC">
        <w:trPr>
          <w:cantSplit/>
          <w:trHeight w:val="45"/>
          <w:tblHeader/>
        </w:trPr>
        <w:tc>
          <w:tcPr>
            <w:tcW w:w="396" w:type="pct"/>
            <w:shd w:val="clear" w:color="auto" w:fill="F2F2F2" w:themeFill="background1" w:themeFillShade="F2"/>
            <w:vAlign w:val="center"/>
            <w:hideMark/>
          </w:tcPr>
          <w:p w14:paraId="2CEE2967" w14:textId="77777777" w:rsidR="00F54756" w:rsidRPr="0073190B" w:rsidRDefault="00F54756" w:rsidP="001F7EF8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Sr No</w:t>
            </w:r>
          </w:p>
        </w:tc>
        <w:tc>
          <w:tcPr>
            <w:tcW w:w="2596" w:type="pct"/>
            <w:shd w:val="clear" w:color="auto" w:fill="F2F2F2" w:themeFill="background1" w:themeFillShade="F2"/>
            <w:vAlign w:val="center"/>
            <w:hideMark/>
          </w:tcPr>
          <w:p w14:paraId="47B71FDF" w14:textId="77777777" w:rsidR="00F54756" w:rsidRPr="0073190B" w:rsidRDefault="00F54756" w:rsidP="001F7EF8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Step</w:t>
            </w:r>
          </w:p>
        </w:tc>
        <w:tc>
          <w:tcPr>
            <w:tcW w:w="2008" w:type="pct"/>
            <w:shd w:val="clear" w:color="auto" w:fill="F2F2F2" w:themeFill="background1" w:themeFillShade="F2"/>
            <w:vAlign w:val="center"/>
          </w:tcPr>
          <w:p w14:paraId="574E847A" w14:textId="77777777" w:rsidR="00F54756" w:rsidRPr="0073190B" w:rsidRDefault="00F54756" w:rsidP="001F7EF8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Description</w:t>
            </w:r>
          </w:p>
        </w:tc>
      </w:tr>
      <w:tr w:rsidR="00F54756" w:rsidRPr="005674EC" w14:paraId="53060F09" w14:textId="77777777" w:rsidTr="000F41CC">
        <w:trPr>
          <w:cantSplit/>
          <w:trHeight w:val="141"/>
        </w:trPr>
        <w:tc>
          <w:tcPr>
            <w:tcW w:w="396" w:type="pct"/>
            <w:vAlign w:val="center"/>
          </w:tcPr>
          <w:p w14:paraId="180E8BF6" w14:textId="77777777" w:rsidR="00F54756" w:rsidRPr="005674EC" w:rsidRDefault="00F54756" w:rsidP="001F7EF8">
            <w:pPr>
              <w:jc w:val="center"/>
            </w:pPr>
          </w:p>
        </w:tc>
        <w:tc>
          <w:tcPr>
            <w:tcW w:w="2596" w:type="pct"/>
            <w:vAlign w:val="center"/>
          </w:tcPr>
          <w:p w14:paraId="011C19BD" w14:textId="77777777" w:rsidR="00F54756" w:rsidRPr="005674EC" w:rsidRDefault="00F54756" w:rsidP="001F7EF8">
            <w:pPr>
              <w:jc w:val="left"/>
            </w:pPr>
          </w:p>
        </w:tc>
        <w:tc>
          <w:tcPr>
            <w:tcW w:w="2008" w:type="pct"/>
            <w:vAlign w:val="center"/>
          </w:tcPr>
          <w:p w14:paraId="2E141212" w14:textId="77777777" w:rsidR="00F54756" w:rsidRPr="005674EC" w:rsidRDefault="00F54756" w:rsidP="001F7EF8">
            <w:pPr>
              <w:jc w:val="left"/>
            </w:pPr>
          </w:p>
        </w:tc>
      </w:tr>
    </w:tbl>
    <w:p w14:paraId="2A7BB116" w14:textId="77777777" w:rsidR="00F54756" w:rsidRDefault="00F54756" w:rsidP="00F54756"/>
    <w:p w14:paraId="66456EDC" w14:textId="77777777" w:rsidR="007B6E6E" w:rsidRDefault="00593934" w:rsidP="00E317E3">
      <w:r>
        <w:t>All logged service requests go through the following escalation m</w:t>
      </w:r>
      <w:r w:rsidR="007B6E6E">
        <w:t>atrix</w:t>
      </w:r>
      <w:r>
        <w:t>.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4507"/>
        <w:gridCol w:w="4510"/>
      </w:tblGrid>
      <w:tr w:rsidR="00677EDE" w:rsidRPr="0073190B" w14:paraId="0A014704" w14:textId="77777777" w:rsidTr="000F41CC">
        <w:trPr>
          <w:cantSplit/>
          <w:trHeight w:val="19"/>
          <w:tblHeader/>
        </w:trPr>
        <w:tc>
          <w:tcPr>
            <w:tcW w:w="1666" w:type="pct"/>
            <w:shd w:val="clear" w:color="auto" w:fill="F2F2F2" w:themeFill="background1" w:themeFillShade="F2"/>
            <w:vAlign w:val="center"/>
            <w:hideMark/>
          </w:tcPr>
          <w:p w14:paraId="10BACDE9" w14:textId="77777777" w:rsidR="00677EDE" w:rsidRPr="0073190B" w:rsidRDefault="00677EDE" w:rsidP="007B6E6E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lastRenderedPageBreak/>
              <w:t>1</w:t>
            </w:r>
            <w:r w:rsidRPr="007B6E6E">
              <w:rPr>
                <w:b/>
                <w:bCs/>
                <w:color w:val="1F497D" w:themeColor="text2"/>
                <w:vertAlign w:val="superscript"/>
              </w:rPr>
              <w:t>st</w:t>
            </w:r>
            <w:r>
              <w:rPr>
                <w:b/>
                <w:bCs/>
                <w:color w:val="1F497D" w:themeColor="text2"/>
              </w:rPr>
              <w:t xml:space="preserve"> Line of Contact</w:t>
            </w:r>
          </w:p>
        </w:tc>
        <w:tc>
          <w:tcPr>
            <w:tcW w:w="1667" w:type="pct"/>
            <w:shd w:val="clear" w:color="auto" w:fill="F2F2F2" w:themeFill="background1" w:themeFillShade="F2"/>
            <w:vAlign w:val="center"/>
            <w:hideMark/>
          </w:tcPr>
          <w:p w14:paraId="697A0AE8" w14:textId="77777777" w:rsidR="00677EDE" w:rsidRPr="0073190B" w:rsidRDefault="00677EDE" w:rsidP="007B6E6E">
            <w:pPr>
              <w:jc w:val="center"/>
              <w:rPr>
                <w:b/>
                <w:bCs/>
                <w:color w:val="1F497D" w:themeColor="text2"/>
              </w:rPr>
            </w:pPr>
            <w:r>
              <w:rPr>
                <w:b/>
                <w:bCs/>
                <w:color w:val="1F497D" w:themeColor="text2"/>
              </w:rPr>
              <w:t>2</w:t>
            </w:r>
            <w:r w:rsidRPr="007B6E6E">
              <w:rPr>
                <w:b/>
                <w:bCs/>
                <w:color w:val="1F497D" w:themeColor="text2"/>
                <w:vertAlign w:val="superscript"/>
              </w:rPr>
              <w:t>nd</w:t>
            </w:r>
            <w:r>
              <w:rPr>
                <w:b/>
                <w:bCs/>
                <w:color w:val="1F497D" w:themeColor="text2"/>
              </w:rPr>
              <w:t xml:space="preserve"> Line of Contact</w:t>
            </w:r>
          </w:p>
        </w:tc>
      </w:tr>
      <w:tr w:rsidR="00677EDE" w:rsidRPr="005674EC" w14:paraId="7F4586EE" w14:textId="77777777" w:rsidTr="000F41CC">
        <w:trPr>
          <w:cantSplit/>
          <w:trHeight w:val="19"/>
        </w:trPr>
        <w:tc>
          <w:tcPr>
            <w:tcW w:w="1666" w:type="pct"/>
            <w:vAlign w:val="center"/>
          </w:tcPr>
          <w:p w14:paraId="6E0E2B08" w14:textId="77777777" w:rsidR="00677EDE" w:rsidRPr="005674EC" w:rsidRDefault="00D20D9D" w:rsidP="00DB5DAC">
            <w:pPr>
              <w:jc w:val="center"/>
            </w:pPr>
            <w:r>
              <w:t>RPA Support Team</w:t>
            </w:r>
          </w:p>
        </w:tc>
        <w:tc>
          <w:tcPr>
            <w:tcW w:w="1667" w:type="pct"/>
            <w:vAlign w:val="center"/>
          </w:tcPr>
          <w:p w14:paraId="3095D628" w14:textId="77777777" w:rsidR="00677EDE" w:rsidRPr="005674EC" w:rsidRDefault="00677EDE" w:rsidP="00DB5DAC">
            <w:pPr>
              <w:jc w:val="center"/>
            </w:pPr>
          </w:p>
        </w:tc>
      </w:tr>
    </w:tbl>
    <w:p w14:paraId="295666D4" w14:textId="77777777" w:rsidR="007B6E6E" w:rsidRDefault="007B6E6E" w:rsidP="0049160A"/>
    <w:p w14:paraId="72B38AFC" w14:textId="77777777" w:rsidR="00346C00" w:rsidRPr="005674EC" w:rsidRDefault="00346C00"/>
    <w:sectPr w:rsidR="00346C00" w:rsidRPr="005674EC" w:rsidSect="005E0492">
      <w:headerReference w:type="default" r:id="rId23"/>
      <w:footerReference w:type="default" r:id="rId24"/>
      <w:headerReference w:type="first" r:id="rId25"/>
      <w:pgSz w:w="11907" w:h="16839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889A10" w14:textId="77777777" w:rsidR="00ED25C2" w:rsidRDefault="00ED25C2" w:rsidP="0049160A">
      <w:r>
        <w:separator/>
      </w:r>
    </w:p>
    <w:p w14:paraId="218B3B65" w14:textId="77777777" w:rsidR="00ED25C2" w:rsidRDefault="00ED25C2" w:rsidP="0049160A"/>
  </w:endnote>
  <w:endnote w:type="continuationSeparator" w:id="0">
    <w:p w14:paraId="3E2199C8" w14:textId="77777777" w:rsidR="00ED25C2" w:rsidRDefault="00ED25C2" w:rsidP="0049160A">
      <w:r>
        <w:continuationSeparator/>
      </w:r>
    </w:p>
    <w:p w14:paraId="2A15664C" w14:textId="77777777" w:rsidR="00ED25C2" w:rsidRDefault="00ED25C2" w:rsidP="0049160A"/>
  </w:endnote>
  <w:endnote w:type="continuationNotice" w:id="1">
    <w:p w14:paraId="7C65F456" w14:textId="77777777" w:rsidR="00ED25C2" w:rsidRDefault="00ED25C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YInterstate Light">
    <w:altName w:val="Calibri"/>
    <w:charset w:val="00"/>
    <w:family w:val="auto"/>
    <w:pitch w:val="variable"/>
    <w:sig w:usb0="A00002AF" w:usb1="5000206A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Sans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E5206" w14:textId="1BCAD8FE" w:rsidR="00B9619D" w:rsidRDefault="00F95A50" w:rsidP="001C1344">
    <w:pPr>
      <w:pStyle w:val="Footer"/>
    </w:pPr>
    <w:sdt>
      <w:sdtPr>
        <w:id w:val="56230017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9619D">
          <w:t>Version 1.0 -Internal Use</w:t>
        </w:r>
        <w:r w:rsidR="00B9619D" w:rsidRPr="00526C98">
          <w:tab/>
          <w:t xml:space="preserve">Page </w:t>
        </w:r>
        <w:r w:rsidR="00ED25C2">
          <w:fldChar w:fldCharType="begin"/>
        </w:r>
        <w:r w:rsidR="00ED25C2">
          <w:instrText xml:space="preserve"> PAGE  \* Arabic  \* MERGEFORMAT </w:instrText>
        </w:r>
        <w:r w:rsidR="00ED25C2">
          <w:fldChar w:fldCharType="separate"/>
        </w:r>
        <w:r w:rsidR="008F1D5D">
          <w:rPr>
            <w:noProof/>
          </w:rPr>
          <w:t>4</w:t>
        </w:r>
        <w:r w:rsidR="00ED25C2">
          <w:rPr>
            <w:noProof/>
          </w:rPr>
          <w:fldChar w:fldCharType="end"/>
        </w:r>
        <w:r w:rsidR="00B9619D" w:rsidRPr="00526C98">
          <w:t xml:space="preserve"> of </w:t>
        </w:r>
        <w:r>
          <w:fldChar w:fldCharType="begin"/>
        </w:r>
        <w:r>
          <w:instrText xml:space="preserve"> NUMPAGES  \* Arabic  \* MERGEFORMAT </w:instrText>
        </w:r>
        <w:r>
          <w:fldChar w:fldCharType="separate"/>
        </w:r>
        <w:r w:rsidR="008F1D5D">
          <w:rPr>
            <w:noProof/>
          </w:rPr>
          <w:t>10</w:t>
        </w:r>
        <w:r>
          <w:rPr>
            <w:noProof/>
          </w:rPr>
          <w:fldChar w:fldCharType="end"/>
        </w:r>
      </w:sdtContent>
    </w:sdt>
    <w:r w:rsidR="00B9619D" w:rsidRPr="00526C98">
      <w:tab/>
      <w:t>Last updated</w:t>
    </w:r>
    <w:r w:rsidR="00B9619D">
      <w:t xml:space="preserve">: </w:t>
    </w:r>
    <w:r w:rsidR="00147139">
      <w:t>13</w:t>
    </w:r>
    <w:r w:rsidR="005C3CD5">
      <w:t>-M</w:t>
    </w:r>
    <w:r w:rsidR="00147139">
      <w:t>ay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775E5F" w14:textId="77777777" w:rsidR="00ED25C2" w:rsidRDefault="00ED25C2" w:rsidP="0049160A">
      <w:r>
        <w:separator/>
      </w:r>
    </w:p>
    <w:p w14:paraId="3F6C2EA4" w14:textId="77777777" w:rsidR="00ED25C2" w:rsidRDefault="00ED25C2" w:rsidP="0049160A"/>
  </w:footnote>
  <w:footnote w:type="continuationSeparator" w:id="0">
    <w:p w14:paraId="7F2EAF8B" w14:textId="77777777" w:rsidR="00ED25C2" w:rsidRDefault="00ED25C2" w:rsidP="0049160A">
      <w:r>
        <w:continuationSeparator/>
      </w:r>
    </w:p>
    <w:p w14:paraId="3D116441" w14:textId="77777777" w:rsidR="00ED25C2" w:rsidRDefault="00ED25C2" w:rsidP="0049160A"/>
  </w:footnote>
  <w:footnote w:type="continuationNotice" w:id="1">
    <w:p w14:paraId="2EF6F851" w14:textId="77777777" w:rsidR="00ED25C2" w:rsidRDefault="00ED25C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53467" w14:textId="0AE587EC" w:rsidR="00B9619D" w:rsidRPr="00E24DAB" w:rsidRDefault="00F95A50" w:rsidP="00147139">
    <w:pPr>
      <w:pStyle w:val="Header"/>
      <w:jc w:val="right"/>
    </w:pPr>
    <w:sdt>
      <w:sdtPr>
        <w:rPr>
          <w:b/>
          <w:bCs/>
          <w:color w:val="1F497D" w:themeColor="text2"/>
          <w:sz w:val="28"/>
          <w:szCs w:val="28"/>
        </w:rPr>
        <w:alias w:val="Title"/>
        <w:tag w:val=""/>
        <w:id w:val="172200898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9619D">
          <w:rPr>
            <w:b/>
            <w:bCs/>
            <w:color w:val="1F497D" w:themeColor="text2"/>
            <w:sz w:val="28"/>
            <w:szCs w:val="28"/>
          </w:rPr>
          <w:t>Operational Handbook</w:t>
        </w:r>
      </w:sdtContent>
    </w:sdt>
    <w:r w:rsidR="00B9619D">
      <w:rPr>
        <w:b/>
        <w:bCs/>
        <w:color w:val="1F497D" w:themeColor="text2"/>
        <w:sz w:val="28"/>
        <w:szCs w:val="28"/>
      </w:rPr>
      <w:tab/>
    </w:r>
    <w:r w:rsidR="00B9619D">
      <w:rPr>
        <w:b/>
        <w:bCs/>
        <w:color w:val="1F497D" w:themeColor="text2"/>
        <w:sz w:val="28"/>
        <w:szCs w:val="28"/>
      </w:rPr>
      <w:tab/>
    </w:r>
    <w:r w:rsidR="00147139">
      <w:t>Process: Calculate Client Security Hash</w:t>
    </w:r>
  </w:p>
  <w:p w14:paraId="0AE833A1" w14:textId="77777777" w:rsidR="00B9619D" w:rsidRPr="00CB6D67" w:rsidRDefault="00B9619D" w:rsidP="00E24DAB">
    <w:pPr>
      <w:pStyle w:val="Header"/>
      <w:tabs>
        <w:tab w:val="clear" w:pos="4680"/>
        <w:tab w:val="clear" w:pos="9360"/>
        <w:tab w:val="left" w:pos="5715"/>
      </w:tabs>
      <w:rPr>
        <w:b/>
        <w:bCs/>
        <w:color w:val="1F497D" w:themeColor="text2"/>
        <w:sz w:val="28"/>
        <w:szCs w:val="28"/>
      </w:rPr>
    </w:pPr>
  </w:p>
  <w:p w14:paraId="091163A9" w14:textId="77777777" w:rsidR="00B9619D" w:rsidRDefault="00B9619D" w:rsidP="0049160A">
    <w:pPr>
      <w:pStyle w:val="Header"/>
    </w:pPr>
  </w:p>
  <w:p w14:paraId="7B28F866" w14:textId="77777777" w:rsidR="00B9619D" w:rsidRDefault="00B9619D" w:rsidP="004916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BC2A95" w14:textId="00A8F218" w:rsidR="00B9619D" w:rsidRDefault="00B9619D" w:rsidP="00E24DAB">
    <w:pPr>
      <w:pStyle w:val="Header"/>
      <w:jc w:val="right"/>
    </w:pPr>
    <w:r>
      <w:t>Process:</w:t>
    </w:r>
    <w:r w:rsidR="00F8384D">
      <w:t xml:space="preserve"> </w:t>
    </w:r>
    <w:r w:rsidR="00147139">
      <w:t>Calculate Client Security Hash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F0D00"/>
    <w:multiLevelType w:val="hybridMultilevel"/>
    <w:tmpl w:val="B50AD9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5586F"/>
    <w:multiLevelType w:val="hybridMultilevel"/>
    <w:tmpl w:val="AAA4B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6B8A"/>
    <w:multiLevelType w:val="hybridMultilevel"/>
    <w:tmpl w:val="C8B8C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E7A32"/>
    <w:multiLevelType w:val="multilevel"/>
    <w:tmpl w:val="3B0467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E639C"/>
    <w:multiLevelType w:val="multilevel"/>
    <w:tmpl w:val="3DE852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0723C"/>
    <w:multiLevelType w:val="hybridMultilevel"/>
    <w:tmpl w:val="AF501378"/>
    <w:lvl w:ilvl="0" w:tplc="7C02D4C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A2929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212B3"/>
    <w:multiLevelType w:val="hybridMultilevel"/>
    <w:tmpl w:val="0F7C50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0C470C"/>
    <w:multiLevelType w:val="hybridMultilevel"/>
    <w:tmpl w:val="FFDE7AA6"/>
    <w:lvl w:ilvl="0" w:tplc="BE24E258">
      <w:numFmt w:val="bullet"/>
      <w:lvlText w:val="•"/>
      <w:lvlJc w:val="left"/>
      <w:pPr>
        <w:ind w:left="360" w:hanging="360"/>
      </w:pPr>
      <w:rPr>
        <w:rFonts w:ascii="Arial" w:eastAsia="MS Mincho" w:hAnsi="Arial" w:cs="Arial" w:hint="default"/>
        <w:color w:val="F366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6D4C81"/>
    <w:multiLevelType w:val="hybridMultilevel"/>
    <w:tmpl w:val="82FC98EA"/>
    <w:lvl w:ilvl="0" w:tplc="80DE5E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18738E"/>
    <w:multiLevelType w:val="hybridMultilevel"/>
    <w:tmpl w:val="F21EECCC"/>
    <w:lvl w:ilvl="0" w:tplc="6674C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72108"/>
    <w:multiLevelType w:val="hybridMultilevel"/>
    <w:tmpl w:val="ED3CDC6C"/>
    <w:lvl w:ilvl="0" w:tplc="15360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8C47CC"/>
    <w:multiLevelType w:val="hybridMultilevel"/>
    <w:tmpl w:val="45E256C0"/>
    <w:lvl w:ilvl="0" w:tplc="153605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51453"/>
    <w:multiLevelType w:val="hybridMultilevel"/>
    <w:tmpl w:val="0D4093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C138D"/>
    <w:multiLevelType w:val="hybridMultilevel"/>
    <w:tmpl w:val="AF50137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A2929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EF4C6E"/>
    <w:multiLevelType w:val="hybridMultilevel"/>
    <w:tmpl w:val="9B56DFDE"/>
    <w:lvl w:ilvl="0" w:tplc="153605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D2E77"/>
    <w:multiLevelType w:val="hybridMultilevel"/>
    <w:tmpl w:val="AF50137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A2929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BD62FD"/>
    <w:multiLevelType w:val="hybridMultilevel"/>
    <w:tmpl w:val="5E6E1C54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D50FA5"/>
    <w:multiLevelType w:val="hybridMultilevel"/>
    <w:tmpl w:val="AF50137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A2929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032931"/>
    <w:multiLevelType w:val="multilevel"/>
    <w:tmpl w:val="4C8030B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58F1C8A"/>
    <w:multiLevelType w:val="hybridMultilevel"/>
    <w:tmpl w:val="F27AE9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461BB"/>
    <w:multiLevelType w:val="hybridMultilevel"/>
    <w:tmpl w:val="3D0A38E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6453A6"/>
    <w:multiLevelType w:val="hybridMultilevel"/>
    <w:tmpl w:val="B50881C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0A976C7"/>
    <w:multiLevelType w:val="hybridMultilevel"/>
    <w:tmpl w:val="0700DC04"/>
    <w:lvl w:ilvl="0" w:tplc="153605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207E2E"/>
    <w:multiLevelType w:val="hybridMultilevel"/>
    <w:tmpl w:val="911C591A"/>
    <w:lvl w:ilvl="0" w:tplc="B3CE8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04F08"/>
    <w:multiLevelType w:val="hybridMultilevel"/>
    <w:tmpl w:val="7B3C3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513676"/>
    <w:multiLevelType w:val="hybridMultilevel"/>
    <w:tmpl w:val="05A4E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913F23"/>
    <w:multiLevelType w:val="hybridMultilevel"/>
    <w:tmpl w:val="D83AD8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054D74"/>
    <w:multiLevelType w:val="hybridMultilevel"/>
    <w:tmpl w:val="536CA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EE1134"/>
    <w:multiLevelType w:val="hybridMultilevel"/>
    <w:tmpl w:val="69F69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FCB0B20"/>
    <w:multiLevelType w:val="multilevel"/>
    <w:tmpl w:val="F3165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30" w15:restartNumberingAfterBreak="0">
    <w:nsid w:val="74610E27"/>
    <w:multiLevelType w:val="hybridMultilevel"/>
    <w:tmpl w:val="D4462D30"/>
    <w:lvl w:ilvl="0" w:tplc="FC4C87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 w:val="0"/>
      </w:rPr>
    </w:lvl>
    <w:lvl w:ilvl="1" w:tplc="385A3B9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30797B"/>
    <w:multiLevelType w:val="hybridMultilevel"/>
    <w:tmpl w:val="79C4F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1"/>
  </w:num>
  <w:num w:numId="3">
    <w:abstractNumId w:val="19"/>
  </w:num>
  <w:num w:numId="4">
    <w:abstractNumId w:val="6"/>
  </w:num>
  <w:num w:numId="5">
    <w:abstractNumId w:val="25"/>
  </w:num>
  <w:num w:numId="6">
    <w:abstractNumId w:val="23"/>
  </w:num>
  <w:num w:numId="7">
    <w:abstractNumId w:val="24"/>
  </w:num>
  <w:num w:numId="8">
    <w:abstractNumId w:val="2"/>
  </w:num>
  <w:num w:numId="9">
    <w:abstractNumId w:val="7"/>
  </w:num>
  <w:num w:numId="10">
    <w:abstractNumId w:val="22"/>
  </w:num>
  <w:num w:numId="11">
    <w:abstractNumId w:val="10"/>
  </w:num>
  <w:num w:numId="12">
    <w:abstractNumId w:val="11"/>
  </w:num>
  <w:num w:numId="13">
    <w:abstractNumId w:val="14"/>
  </w:num>
  <w:num w:numId="14">
    <w:abstractNumId w:val="27"/>
  </w:num>
  <w:num w:numId="15">
    <w:abstractNumId w:val="28"/>
  </w:num>
  <w:num w:numId="16">
    <w:abstractNumId w:val="18"/>
  </w:num>
  <w:num w:numId="17">
    <w:abstractNumId w:val="9"/>
  </w:num>
  <w:num w:numId="18">
    <w:abstractNumId w:val="26"/>
  </w:num>
  <w:num w:numId="19">
    <w:abstractNumId w:val="5"/>
  </w:num>
  <w:num w:numId="20">
    <w:abstractNumId w:val="13"/>
  </w:num>
  <w:num w:numId="21">
    <w:abstractNumId w:val="17"/>
  </w:num>
  <w:num w:numId="22">
    <w:abstractNumId w:val="15"/>
  </w:num>
  <w:num w:numId="23">
    <w:abstractNumId w:val="18"/>
  </w:num>
  <w:num w:numId="24">
    <w:abstractNumId w:val="1"/>
  </w:num>
  <w:num w:numId="25">
    <w:abstractNumId w:val="30"/>
  </w:num>
  <w:num w:numId="2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</w:num>
  <w:num w:numId="31">
    <w:abstractNumId w:val="20"/>
  </w:num>
  <w:num w:numId="32">
    <w:abstractNumId w:val="4"/>
  </w:num>
  <w:num w:numId="33">
    <w:abstractNumId w:val="3"/>
  </w:num>
  <w:num w:numId="34">
    <w:abstractNumId w:val="8"/>
  </w:num>
  <w:num w:numId="35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8D"/>
    <w:rsid w:val="00000198"/>
    <w:rsid w:val="00001B9D"/>
    <w:rsid w:val="0000393D"/>
    <w:rsid w:val="00006710"/>
    <w:rsid w:val="000112B3"/>
    <w:rsid w:val="0001195E"/>
    <w:rsid w:val="00014692"/>
    <w:rsid w:val="00015112"/>
    <w:rsid w:val="00017DDB"/>
    <w:rsid w:val="000242EE"/>
    <w:rsid w:val="00024F46"/>
    <w:rsid w:val="00026BB0"/>
    <w:rsid w:val="00026F6E"/>
    <w:rsid w:val="000303CC"/>
    <w:rsid w:val="00031C81"/>
    <w:rsid w:val="00032E83"/>
    <w:rsid w:val="0003528B"/>
    <w:rsid w:val="00035509"/>
    <w:rsid w:val="00035CFA"/>
    <w:rsid w:val="000419B3"/>
    <w:rsid w:val="000421A6"/>
    <w:rsid w:val="0004715E"/>
    <w:rsid w:val="000473D6"/>
    <w:rsid w:val="00060F08"/>
    <w:rsid w:val="00062390"/>
    <w:rsid w:val="00067FF0"/>
    <w:rsid w:val="00070A27"/>
    <w:rsid w:val="00070F1B"/>
    <w:rsid w:val="00072088"/>
    <w:rsid w:val="00077C2A"/>
    <w:rsid w:val="00080543"/>
    <w:rsid w:val="0008250E"/>
    <w:rsid w:val="00084F71"/>
    <w:rsid w:val="00090CF0"/>
    <w:rsid w:val="00092EFA"/>
    <w:rsid w:val="0009352B"/>
    <w:rsid w:val="00093BEB"/>
    <w:rsid w:val="000950C0"/>
    <w:rsid w:val="000A1012"/>
    <w:rsid w:val="000A31F3"/>
    <w:rsid w:val="000A7474"/>
    <w:rsid w:val="000B02E2"/>
    <w:rsid w:val="000B1FAA"/>
    <w:rsid w:val="000B6BCF"/>
    <w:rsid w:val="000B7EF2"/>
    <w:rsid w:val="000C02D5"/>
    <w:rsid w:val="000C10AA"/>
    <w:rsid w:val="000C1312"/>
    <w:rsid w:val="000C22F2"/>
    <w:rsid w:val="000C3902"/>
    <w:rsid w:val="000C47E5"/>
    <w:rsid w:val="000C72C9"/>
    <w:rsid w:val="000C7756"/>
    <w:rsid w:val="000D11B0"/>
    <w:rsid w:val="000D264B"/>
    <w:rsid w:val="000D39F2"/>
    <w:rsid w:val="000D5782"/>
    <w:rsid w:val="000D66AD"/>
    <w:rsid w:val="000D6866"/>
    <w:rsid w:val="000D7441"/>
    <w:rsid w:val="000E2910"/>
    <w:rsid w:val="000E32E3"/>
    <w:rsid w:val="000E675D"/>
    <w:rsid w:val="000E71F9"/>
    <w:rsid w:val="000F3255"/>
    <w:rsid w:val="000F41CC"/>
    <w:rsid w:val="000F5ADA"/>
    <w:rsid w:val="0010067F"/>
    <w:rsid w:val="00102882"/>
    <w:rsid w:val="00104DA4"/>
    <w:rsid w:val="001062FA"/>
    <w:rsid w:val="00117352"/>
    <w:rsid w:val="00134AD7"/>
    <w:rsid w:val="00147139"/>
    <w:rsid w:val="00161D0C"/>
    <w:rsid w:val="00162754"/>
    <w:rsid w:val="00163018"/>
    <w:rsid w:val="00163E9C"/>
    <w:rsid w:val="0016400B"/>
    <w:rsid w:val="00164684"/>
    <w:rsid w:val="00165874"/>
    <w:rsid w:val="001675BD"/>
    <w:rsid w:val="00170529"/>
    <w:rsid w:val="0017115E"/>
    <w:rsid w:val="00171364"/>
    <w:rsid w:val="00171709"/>
    <w:rsid w:val="001722F6"/>
    <w:rsid w:val="0017380F"/>
    <w:rsid w:val="00173B3D"/>
    <w:rsid w:val="00175E93"/>
    <w:rsid w:val="00175F0E"/>
    <w:rsid w:val="00182FC8"/>
    <w:rsid w:val="001834FF"/>
    <w:rsid w:val="00190BF8"/>
    <w:rsid w:val="00192051"/>
    <w:rsid w:val="00192D0C"/>
    <w:rsid w:val="00193FD4"/>
    <w:rsid w:val="0019586F"/>
    <w:rsid w:val="001977EE"/>
    <w:rsid w:val="00197AA4"/>
    <w:rsid w:val="001A3B8F"/>
    <w:rsid w:val="001B19C3"/>
    <w:rsid w:val="001B297B"/>
    <w:rsid w:val="001B7823"/>
    <w:rsid w:val="001C0C4F"/>
    <w:rsid w:val="001C1344"/>
    <w:rsid w:val="001C2903"/>
    <w:rsid w:val="001C2E25"/>
    <w:rsid w:val="001C5275"/>
    <w:rsid w:val="001C7838"/>
    <w:rsid w:val="001D220D"/>
    <w:rsid w:val="001D482A"/>
    <w:rsid w:val="001E20D0"/>
    <w:rsid w:val="001E21D2"/>
    <w:rsid w:val="001F2E9D"/>
    <w:rsid w:val="001F3421"/>
    <w:rsid w:val="001F34B8"/>
    <w:rsid w:val="001F361A"/>
    <w:rsid w:val="001F3D6A"/>
    <w:rsid w:val="001F73D3"/>
    <w:rsid w:val="001F7EF8"/>
    <w:rsid w:val="0020201A"/>
    <w:rsid w:val="00204655"/>
    <w:rsid w:val="00205F3C"/>
    <w:rsid w:val="002061F3"/>
    <w:rsid w:val="00206DC2"/>
    <w:rsid w:val="00215B05"/>
    <w:rsid w:val="00220CEE"/>
    <w:rsid w:val="002210BF"/>
    <w:rsid w:val="00222CFF"/>
    <w:rsid w:val="002237FD"/>
    <w:rsid w:val="00223E18"/>
    <w:rsid w:val="0022588B"/>
    <w:rsid w:val="002266B2"/>
    <w:rsid w:val="00226EBF"/>
    <w:rsid w:val="00231E53"/>
    <w:rsid w:val="00244073"/>
    <w:rsid w:val="00244EAF"/>
    <w:rsid w:val="0024671E"/>
    <w:rsid w:val="00247B67"/>
    <w:rsid w:val="00253FAD"/>
    <w:rsid w:val="00256B68"/>
    <w:rsid w:val="002603BA"/>
    <w:rsid w:val="00260A11"/>
    <w:rsid w:val="00261322"/>
    <w:rsid w:val="0026163D"/>
    <w:rsid w:val="00262442"/>
    <w:rsid w:val="0026311B"/>
    <w:rsid w:val="00263EE5"/>
    <w:rsid w:val="0027318D"/>
    <w:rsid w:val="002833EA"/>
    <w:rsid w:val="002850D9"/>
    <w:rsid w:val="00285B53"/>
    <w:rsid w:val="002915BB"/>
    <w:rsid w:val="00293D56"/>
    <w:rsid w:val="00294541"/>
    <w:rsid w:val="002951BF"/>
    <w:rsid w:val="00295B7D"/>
    <w:rsid w:val="00297512"/>
    <w:rsid w:val="002A10FE"/>
    <w:rsid w:val="002A1B5E"/>
    <w:rsid w:val="002A493E"/>
    <w:rsid w:val="002A5D9E"/>
    <w:rsid w:val="002A71A1"/>
    <w:rsid w:val="002B1092"/>
    <w:rsid w:val="002B2B47"/>
    <w:rsid w:val="002B50BE"/>
    <w:rsid w:val="002B6981"/>
    <w:rsid w:val="002B6FC0"/>
    <w:rsid w:val="002B7243"/>
    <w:rsid w:val="002C1DA6"/>
    <w:rsid w:val="002C2321"/>
    <w:rsid w:val="002C5978"/>
    <w:rsid w:val="002C6FD2"/>
    <w:rsid w:val="002C7F69"/>
    <w:rsid w:val="002D1B5E"/>
    <w:rsid w:val="002D7E59"/>
    <w:rsid w:val="002E5DA3"/>
    <w:rsid w:val="002F196C"/>
    <w:rsid w:val="002F4A16"/>
    <w:rsid w:val="002F4E07"/>
    <w:rsid w:val="002F5365"/>
    <w:rsid w:val="002F722E"/>
    <w:rsid w:val="002F7C18"/>
    <w:rsid w:val="00301A3F"/>
    <w:rsid w:val="00302195"/>
    <w:rsid w:val="003053F4"/>
    <w:rsid w:val="0030654A"/>
    <w:rsid w:val="0030666F"/>
    <w:rsid w:val="00306CDD"/>
    <w:rsid w:val="0030713D"/>
    <w:rsid w:val="003079C1"/>
    <w:rsid w:val="00307B25"/>
    <w:rsid w:val="00311365"/>
    <w:rsid w:val="003169BB"/>
    <w:rsid w:val="00316B2B"/>
    <w:rsid w:val="00317A07"/>
    <w:rsid w:val="00321347"/>
    <w:rsid w:val="00321CF0"/>
    <w:rsid w:val="003220B5"/>
    <w:rsid w:val="003236C8"/>
    <w:rsid w:val="00323941"/>
    <w:rsid w:val="00326663"/>
    <w:rsid w:val="00326ACF"/>
    <w:rsid w:val="00327070"/>
    <w:rsid w:val="00333284"/>
    <w:rsid w:val="00336EA6"/>
    <w:rsid w:val="0034528E"/>
    <w:rsid w:val="00346C00"/>
    <w:rsid w:val="00350674"/>
    <w:rsid w:val="003511D2"/>
    <w:rsid w:val="00352C4F"/>
    <w:rsid w:val="00353008"/>
    <w:rsid w:val="003551A8"/>
    <w:rsid w:val="00356765"/>
    <w:rsid w:val="0036047A"/>
    <w:rsid w:val="003627A6"/>
    <w:rsid w:val="0036361F"/>
    <w:rsid w:val="00371414"/>
    <w:rsid w:val="00372B8D"/>
    <w:rsid w:val="003736E4"/>
    <w:rsid w:val="003772F7"/>
    <w:rsid w:val="003809DC"/>
    <w:rsid w:val="00381443"/>
    <w:rsid w:val="003841C5"/>
    <w:rsid w:val="00386286"/>
    <w:rsid w:val="0039045E"/>
    <w:rsid w:val="003919A0"/>
    <w:rsid w:val="00393CE7"/>
    <w:rsid w:val="00393D62"/>
    <w:rsid w:val="003A0866"/>
    <w:rsid w:val="003A09A1"/>
    <w:rsid w:val="003A0AAF"/>
    <w:rsid w:val="003A121E"/>
    <w:rsid w:val="003A37E9"/>
    <w:rsid w:val="003A5A78"/>
    <w:rsid w:val="003B6413"/>
    <w:rsid w:val="003B68D0"/>
    <w:rsid w:val="003C25D6"/>
    <w:rsid w:val="003C326E"/>
    <w:rsid w:val="003C5E71"/>
    <w:rsid w:val="003D0799"/>
    <w:rsid w:val="003D1244"/>
    <w:rsid w:val="003D7987"/>
    <w:rsid w:val="003E0ACE"/>
    <w:rsid w:val="003E2BD1"/>
    <w:rsid w:val="003F3134"/>
    <w:rsid w:val="003F3277"/>
    <w:rsid w:val="004003C5"/>
    <w:rsid w:val="0040380B"/>
    <w:rsid w:val="004041E4"/>
    <w:rsid w:val="004053FD"/>
    <w:rsid w:val="00406C5E"/>
    <w:rsid w:val="00406C93"/>
    <w:rsid w:val="00410430"/>
    <w:rsid w:val="00415374"/>
    <w:rsid w:val="00415E82"/>
    <w:rsid w:val="00416E5C"/>
    <w:rsid w:val="0042214C"/>
    <w:rsid w:val="0042514B"/>
    <w:rsid w:val="00425897"/>
    <w:rsid w:val="00427ECC"/>
    <w:rsid w:val="0043318C"/>
    <w:rsid w:val="00435873"/>
    <w:rsid w:val="00436790"/>
    <w:rsid w:val="00440183"/>
    <w:rsid w:val="00441F67"/>
    <w:rsid w:val="004436AD"/>
    <w:rsid w:val="004465EA"/>
    <w:rsid w:val="0044671F"/>
    <w:rsid w:val="00453971"/>
    <w:rsid w:val="0045435F"/>
    <w:rsid w:val="0045571E"/>
    <w:rsid w:val="00461D4B"/>
    <w:rsid w:val="00464D56"/>
    <w:rsid w:val="00473DF8"/>
    <w:rsid w:val="00480FAC"/>
    <w:rsid w:val="004828CD"/>
    <w:rsid w:val="00482C26"/>
    <w:rsid w:val="00484314"/>
    <w:rsid w:val="0048574F"/>
    <w:rsid w:val="00485780"/>
    <w:rsid w:val="00485A3B"/>
    <w:rsid w:val="00487E77"/>
    <w:rsid w:val="0049160A"/>
    <w:rsid w:val="00492774"/>
    <w:rsid w:val="004934D7"/>
    <w:rsid w:val="0049474F"/>
    <w:rsid w:val="004951EA"/>
    <w:rsid w:val="004961F1"/>
    <w:rsid w:val="004A1587"/>
    <w:rsid w:val="004A15EC"/>
    <w:rsid w:val="004A1C70"/>
    <w:rsid w:val="004A5279"/>
    <w:rsid w:val="004A7DB9"/>
    <w:rsid w:val="004B0A59"/>
    <w:rsid w:val="004B129F"/>
    <w:rsid w:val="004B1B07"/>
    <w:rsid w:val="004B2559"/>
    <w:rsid w:val="004B276C"/>
    <w:rsid w:val="004B62BF"/>
    <w:rsid w:val="004C2AAB"/>
    <w:rsid w:val="004C2F41"/>
    <w:rsid w:val="004C3935"/>
    <w:rsid w:val="004D276C"/>
    <w:rsid w:val="004D7EEF"/>
    <w:rsid w:val="004E00DB"/>
    <w:rsid w:val="004E07D1"/>
    <w:rsid w:val="004E2E53"/>
    <w:rsid w:val="004E5E1B"/>
    <w:rsid w:val="004E5E73"/>
    <w:rsid w:val="004E7085"/>
    <w:rsid w:val="004E78D3"/>
    <w:rsid w:val="004F061D"/>
    <w:rsid w:val="004F46EF"/>
    <w:rsid w:val="004F4C05"/>
    <w:rsid w:val="004F5F69"/>
    <w:rsid w:val="00502E7C"/>
    <w:rsid w:val="005043B7"/>
    <w:rsid w:val="00506D43"/>
    <w:rsid w:val="0051123E"/>
    <w:rsid w:val="005117F0"/>
    <w:rsid w:val="00512896"/>
    <w:rsid w:val="0051361E"/>
    <w:rsid w:val="0051378D"/>
    <w:rsid w:val="00513910"/>
    <w:rsid w:val="005143D2"/>
    <w:rsid w:val="00522919"/>
    <w:rsid w:val="00524018"/>
    <w:rsid w:val="00526674"/>
    <w:rsid w:val="00532EE4"/>
    <w:rsid w:val="00534B3F"/>
    <w:rsid w:val="00535840"/>
    <w:rsid w:val="00536C07"/>
    <w:rsid w:val="00541B4C"/>
    <w:rsid w:val="0054420F"/>
    <w:rsid w:val="00544379"/>
    <w:rsid w:val="00544936"/>
    <w:rsid w:val="00544FC7"/>
    <w:rsid w:val="0054525C"/>
    <w:rsid w:val="0054630F"/>
    <w:rsid w:val="00552A84"/>
    <w:rsid w:val="00555AFD"/>
    <w:rsid w:val="00563CA3"/>
    <w:rsid w:val="00564677"/>
    <w:rsid w:val="005674EC"/>
    <w:rsid w:val="0057210D"/>
    <w:rsid w:val="0057672F"/>
    <w:rsid w:val="00580814"/>
    <w:rsid w:val="00581173"/>
    <w:rsid w:val="00581E50"/>
    <w:rsid w:val="0058367E"/>
    <w:rsid w:val="0058439A"/>
    <w:rsid w:val="00585351"/>
    <w:rsid w:val="00591F74"/>
    <w:rsid w:val="005930B6"/>
    <w:rsid w:val="00593934"/>
    <w:rsid w:val="00593948"/>
    <w:rsid w:val="0059404F"/>
    <w:rsid w:val="0059422E"/>
    <w:rsid w:val="005942E2"/>
    <w:rsid w:val="00594B7D"/>
    <w:rsid w:val="00595CCB"/>
    <w:rsid w:val="005975E3"/>
    <w:rsid w:val="0059777F"/>
    <w:rsid w:val="005A143B"/>
    <w:rsid w:val="005A18A7"/>
    <w:rsid w:val="005A22FD"/>
    <w:rsid w:val="005A29D5"/>
    <w:rsid w:val="005A58BC"/>
    <w:rsid w:val="005A6004"/>
    <w:rsid w:val="005A7A90"/>
    <w:rsid w:val="005B16E6"/>
    <w:rsid w:val="005B2716"/>
    <w:rsid w:val="005B27E9"/>
    <w:rsid w:val="005B5C3B"/>
    <w:rsid w:val="005B66F4"/>
    <w:rsid w:val="005B6D1F"/>
    <w:rsid w:val="005B7EF2"/>
    <w:rsid w:val="005C13CF"/>
    <w:rsid w:val="005C36A4"/>
    <w:rsid w:val="005C3CD5"/>
    <w:rsid w:val="005C4F6E"/>
    <w:rsid w:val="005D28CB"/>
    <w:rsid w:val="005D7D3B"/>
    <w:rsid w:val="005E0492"/>
    <w:rsid w:val="005F08C3"/>
    <w:rsid w:val="005F1B3C"/>
    <w:rsid w:val="005F2087"/>
    <w:rsid w:val="005F533B"/>
    <w:rsid w:val="005F5A88"/>
    <w:rsid w:val="005F76C1"/>
    <w:rsid w:val="005F7C00"/>
    <w:rsid w:val="006024E8"/>
    <w:rsid w:val="00602CA8"/>
    <w:rsid w:val="00604D40"/>
    <w:rsid w:val="00606D38"/>
    <w:rsid w:val="00607452"/>
    <w:rsid w:val="00607F63"/>
    <w:rsid w:val="006109B4"/>
    <w:rsid w:val="006111C2"/>
    <w:rsid w:val="006121DC"/>
    <w:rsid w:val="006139C9"/>
    <w:rsid w:val="00614F1F"/>
    <w:rsid w:val="00615CE6"/>
    <w:rsid w:val="00616713"/>
    <w:rsid w:val="00620189"/>
    <w:rsid w:val="00627D40"/>
    <w:rsid w:val="006322DF"/>
    <w:rsid w:val="006363D1"/>
    <w:rsid w:val="00640C68"/>
    <w:rsid w:val="00641902"/>
    <w:rsid w:val="0064370B"/>
    <w:rsid w:val="00646F91"/>
    <w:rsid w:val="00647624"/>
    <w:rsid w:val="00651030"/>
    <w:rsid w:val="0065777E"/>
    <w:rsid w:val="00657D21"/>
    <w:rsid w:val="006607F6"/>
    <w:rsid w:val="00665BA5"/>
    <w:rsid w:val="00666415"/>
    <w:rsid w:val="00666E21"/>
    <w:rsid w:val="00667FAB"/>
    <w:rsid w:val="00671C1F"/>
    <w:rsid w:val="006768B0"/>
    <w:rsid w:val="00676A6B"/>
    <w:rsid w:val="00677EDE"/>
    <w:rsid w:val="00677F94"/>
    <w:rsid w:val="00681990"/>
    <w:rsid w:val="00682555"/>
    <w:rsid w:val="00682779"/>
    <w:rsid w:val="00686ECD"/>
    <w:rsid w:val="00694142"/>
    <w:rsid w:val="006949EA"/>
    <w:rsid w:val="00695C73"/>
    <w:rsid w:val="00697C74"/>
    <w:rsid w:val="00697FB2"/>
    <w:rsid w:val="006A01FA"/>
    <w:rsid w:val="006A6F8C"/>
    <w:rsid w:val="006B009E"/>
    <w:rsid w:val="006B06B1"/>
    <w:rsid w:val="006B0D8C"/>
    <w:rsid w:val="006B1249"/>
    <w:rsid w:val="006B1F05"/>
    <w:rsid w:val="006B3911"/>
    <w:rsid w:val="006B3B20"/>
    <w:rsid w:val="006B7DE7"/>
    <w:rsid w:val="006C3734"/>
    <w:rsid w:val="006C6B21"/>
    <w:rsid w:val="006C7849"/>
    <w:rsid w:val="006D0A87"/>
    <w:rsid w:val="006D0B30"/>
    <w:rsid w:val="006D1A7D"/>
    <w:rsid w:val="006D260D"/>
    <w:rsid w:val="006D42AA"/>
    <w:rsid w:val="006D7C6F"/>
    <w:rsid w:val="006E0661"/>
    <w:rsid w:val="006E2FF6"/>
    <w:rsid w:val="006E58EE"/>
    <w:rsid w:val="006E7065"/>
    <w:rsid w:val="006F3818"/>
    <w:rsid w:val="006F74EC"/>
    <w:rsid w:val="00700DA1"/>
    <w:rsid w:val="00701B03"/>
    <w:rsid w:val="00702BBB"/>
    <w:rsid w:val="00711102"/>
    <w:rsid w:val="00720D7A"/>
    <w:rsid w:val="0072627D"/>
    <w:rsid w:val="00727FD7"/>
    <w:rsid w:val="00730455"/>
    <w:rsid w:val="0073190B"/>
    <w:rsid w:val="0073545B"/>
    <w:rsid w:val="00737F20"/>
    <w:rsid w:val="007403A7"/>
    <w:rsid w:val="00742883"/>
    <w:rsid w:val="00742D3E"/>
    <w:rsid w:val="00744469"/>
    <w:rsid w:val="007444DE"/>
    <w:rsid w:val="00745954"/>
    <w:rsid w:val="00747FF2"/>
    <w:rsid w:val="0075216E"/>
    <w:rsid w:val="0075353F"/>
    <w:rsid w:val="00755297"/>
    <w:rsid w:val="00756E89"/>
    <w:rsid w:val="0076261E"/>
    <w:rsid w:val="00765B26"/>
    <w:rsid w:val="00766F7C"/>
    <w:rsid w:val="007712D6"/>
    <w:rsid w:val="00772295"/>
    <w:rsid w:val="007729F3"/>
    <w:rsid w:val="00773B14"/>
    <w:rsid w:val="00776779"/>
    <w:rsid w:val="00776F8D"/>
    <w:rsid w:val="00780343"/>
    <w:rsid w:val="0078169F"/>
    <w:rsid w:val="00791A00"/>
    <w:rsid w:val="00792F42"/>
    <w:rsid w:val="00794E4E"/>
    <w:rsid w:val="00796E9C"/>
    <w:rsid w:val="00797738"/>
    <w:rsid w:val="00797A5D"/>
    <w:rsid w:val="007A09D4"/>
    <w:rsid w:val="007A15D6"/>
    <w:rsid w:val="007A266A"/>
    <w:rsid w:val="007A35E2"/>
    <w:rsid w:val="007A47D7"/>
    <w:rsid w:val="007A7088"/>
    <w:rsid w:val="007B050D"/>
    <w:rsid w:val="007B17F2"/>
    <w:rsid w:val="007B3B1E"/>
    <w:rsid w:val="007B43E6"/>
    <w:rsid w:val="007B6897"/>
    <w:rsid w:val="007B6C5A"/>
    <w:rsid w:val="007B6E6E"/>
    <w:rsid w:val="007B759D"/>
    <w:rsid w:val="007C1E76"/>
    <w:rsid w:val="007C45B9"/>
    <w:rsid w:val="007D15E1"/>
    <w:rsid w:val="007D1648"/>
    <w:rsid w:val="007D1DED"/>
    <w:rsid w:val="007D20E4"/>
    <w:rsid w:val="007D24FF"/>
    <w:rsid w:val="007D282F"/>
    <w:rsid w:val="007D2B1B"/>
    <w:rsid w:val="007D3419"/>
    <w:rsid w:val="007D474C"/>
    <w:rsid w:val="007D47B8"/>
    <w:rsid w:val="007D7090"/>
    <w:rsid w:val="007D70AB"/>
    <w:rsid w:val="007D70B3"/>
    <w:rsid w:val="007E194E"/>
    <w:rsid w:val="007E34E0"/>
    <w:rsid w:val="007E50DC"/>
    <w:rsid w:val="007E533B"/>
    <w:rsid w:val="007E65AA"/>
    <w:rsid w:val="007F1F31"/>
    <w:rsid w:val="007F7537"/>
    <w:rsid w:val="007F7570"/>
    <w:rsid w:val="00803961"/>
    <w:rsid w:val="0080665F"/>
    <w:rsid w:val="00807723"/>
    <w:rsid w:val="00813C29"/>
    <w:rsid w:val="0081724A"/>
    <w:rsid w:val="008202DF"/>
    <w:rsid w:val="00830D72"/>
    <w:rsid w:val="00831B74"/>
    <w:rsid w:val="00834D8B"/>
    <w:rsid w:val="00835B27"/>
    <w:rsid w:val="00840CA0"/>
    <w:rsid w:val="00843139"/>
    <w:rsid w:val="00843143"/>
    <w:rsid w:val="00847479"/>
    <w:rsid w:val="00851DE5"/>
    <w:rsid w:val="00856CF1"/>
    <w:rsid w:val="00857573"/>
    <w:rsid w:val="00861218"/>
    <w:rsid w:val="00861680"/>
    <w:rsid w:val="008658EA"/>
    <w:rsid w:val="0087045C"/>
    <w:rsid w:val="00871434"/>
    <w:rsid w:val="008716C3"/>
    <w:rsid w:val="00872460"/>
    <w:rsid w:val="00876023"/>
    <w:rsid w:val="008765E8"/>
    <w:rsid w:val="00876795"/>
    <w:rsid w:val="00876819"/>
    <w:rsid w:val="00883F2F"/>
    <w:rsid w:val="00885357"/>
    <w:rsid w:val="00885ADD"/>
    <w:rsid w:val="008860D7"/>
    <w:rsid w:val="00894A5E"/>
    <w:rsid w:val="008A1039"/>
    <w:rsid w:val="008A1528"/>
    <w:rsid w:val="008A474B"/>
    <w:rsid w:val="008A6A8D"/>
    <w:rsid w:val="008B0DD1"/>
    <w:rsid w:val="008B1589"/>
    <w:rsid w:val="008B45DA"/>
    <w:rsid w:val="008B4852"/>
    <w:rsid w:val="008C299C"/>
    <w:rsid w:val="008C57FF"/>
    <w:rsid w:val="008C69E6"/>
    <w:rsid w:val="008C6F66"/>
    <w:rsid w:val="008D0AD9"/>
    <w:rsid w:val="008D1F88"/>
    <w:rsid w:val="008D2E54"/>
    <w:rsid w:val="008E2175"/>
    <w:rsid w:val="008E5491"/>
    <w:rsid w:val="008F0585"/>
    <w:rsid w:val="008F0D38"/>
    <w:rsid w:val="008F1D5D"/>
    <w:rsid w:val="008F2F32"/>
    <w:rsid w:val="008F3367"/>
    <w:rsid w:val="00914529"/>
    <w:rsid w:val="009156CB"/>
    <w:rsid w:val="0091638C"/>
    <w:rsid w:val="00916760"/>
    <w:rsid w:val="00916C34"/>
    <w:rsid w:val="009201F5"/>
    <w:rsid w:val="00920CD2"/>
    <w:rsid w:val="00921D3C"/>
    <w:rsid w:val="00922AC6"/>
    <w:rsid w:val="0093116F"/>
    <w:rsid w:val="009339E0"/>
    <w:rsid w:val="009349FD"/>
    <w:rsid w:val="0093531B"/>
    <w:rsid w:val="00943508"/>
    <w:rsid w:val="00951E03"/>
    <w:rsid w:val="00952FB7"/>
    <w:rsid w:val="00954CEA"/>
    <w:rsid w:val="0095571B"/>
    <w:rsid w:val="00956083"/>
    <w:rsid w:val="0096194E"/>
    <w:rsid w:val="00965314"/>
    <w:rsid w:val="00966442"/>
    <w:rsid w:val="00967394"/>
    <w:rsid w:val="00970A4B"/>
    <w:rsid w:val="00970CEC"/>
    <w:rsid w:val="0097149C"/>
    <w:rsid w:val="00972BC6"/>
    <w:rsid w:val="00974402"/>
    <w:rsid w:val="00976023"/>
    <w:rsid w:val="00976DD9"/>
    <w:rsid w:val="0098008B"/>
    <w:rsid w:val="0098063D"/>
    <w:rsid w:val="00980685"/>
    <w:rsid w:val="00981544"/>
    <w:rsid w:val="009817D4"/>
    <w:rsid w:val="00983318"/>
    <w:rsid w:val="00983ACE"/>
    <w:rsid w:val="009865F1"/>
    <w:rsid w:val="00986DF2"/>
    <w:rsid w:val="00991855"/>
    <w:rsid w:val="00992CE8"/>
    <w:rsid w:val="0099385D"/>
    <w:rsid w:val="009953D4"/>
    <w:rsid w:val="00995638"/>
    <w:rsid w:val="00996FF1"/>
    <w:rsid w:val="00997455"/>
    <w:rsid w:val="009974DC"/>
    <w:rsid w:val="009A18A8"/>
    <w:rsid w:val="009A3CA1"/>
    <w:rsid w:val="009A7474"/>
    <w:rsid w:val="009B154D"/>
    <w:rsid w:val="009B174D"/>
    <w:rsid w:val="009B4526"/>
    <w:rsid w:val="009B559A"/>
    <w:rsid w:val="009C02F3"/>
    <w:rsid w:val="009C1933"/>
    <w:rsid w:val="009C3992"/>
    <w:rsid w:val="009D14F7"/>
    <w:rsid w:val="009D6638"/>
    <w:rsid w:val="009E00CF"/>
    <w:rsid w:val="009E08F2"/>
    <w:rsid w:val="009E160D"/>
    <w:rsid w:val="009E1AA3"/>
    <w:rsid w:val="009E3A4E"/>
    <w:rsid w:val="009E50D9"/>
    <w:rsid w:val="009E6C21"/>
    <w:rsid w:val="009E75FE"/>
    <w:rsid w:val="009E7ED1"/>
    <w:rsid w:val="009E7F5B"/>
    <w:rsid w:val="009F3A9A"/>
    <w:rsid w:val="00A006D3"/>
    <w:rsid w:val="00A01CC4"/>
    <w:rsid w:val="00A01CF3"/>
    <w:rsid w:val="00A06123"/>
    <w:rsid w:val="00A079E4"/>
    <w:rsid w:val="00A14AAC"/>
    <w:rsid w:val="00A21222"/>
    <w:rsid w:val="00A2294B"/>
    <w:rsid w:val="00A25A11"/>
    <w:rsid w:val="00A263DA"/>
    <w:rsid w:val="00A26566"/>
    <w:rsid w:val="00A35FC5"/>
    <w:rsid w:val="00A42C4E"/>
    <w:rsid w:val="00A42EA9"/>
    <w:rsid w:val="00A449CD"/>
    <w:rsid w:val="00A44CE8"/>
    <w:rsid w:val="00A518B7"/>
    <w:rsid w:val="00A55D70"/>
    <w:rsid w:val="00A5798C"/>
    <w:rsid w:val="00A57CE5"/>
    <w:rsid w:val="00A60172"/>
    <w:rsid w:val="00A6162E"/>
    <w:rsid w:val="00A61916"/>
    <w:rsid w:val="00A62167"/>
    <w:rsid w:val="00A64222"/>
    <w:rsid w:val="00A654C5"/>
    <w:rsid w:val="00A65687"/>
    <w:rsid w:val="00A81C53"/>
    <w:rsid w:val="00A81E19"/>
    <w:rsid w:val="00A91702"/>
    <w:rsid w:val="00A92184"/>
    <w:rsid w:val="00A9429E"/>
    <w:rsid w:val="00A94D75"/>
    <w:rsid w:val="00A95C38"/>
    <w:rsid w:val="00AA0C37"/>
    <w:rsid w:val="00AA26B0"/>
    <w:rsid w:val="00AA28F7"/>
    <w:rsid w:val="00AA2BF7"/>
    <w:rsid w:val="00AA444A"/>
    <w:rsid w:val="00AA72AF"/>
    <w:rsid w:val="00AB1D7A"/>
    <w:rsid w:val="00AB360B"/>
    <w:rsid w:val="00AC2A0F"/>
    <w:rsid w:val="00AC2CA0"/>
    <w:rsid w:val="00AC41DB"/>
    <w:rsid w:val="00AC5A84"/>
    <w:rsid w:val="00AC6BEF"/>
    <w:rsid w:val="00AD0065"/>
    <w:rsid w:val="00AD5AC8"/>
    <w:rsid w:val="00AD62F5"/>
    <w:rsid w:val="00AD76AF"/>
    <w:rsid w:val="00AD7957"/>
    <w:rsid w:val="00AE0E9F"/>
    <w:rsid w:val="00AE1100"/>
    <w:rsid w:val="00AE1CAF"/>
    <w:rsid w:val="00AE2DE3"/>
    <w:rsid w:val="00AE4F04"/>
    <w:rsid w:val="00AE631E"/>
    <w:rsid w:val="00AE65B8"/>
    <w:rsid w:val="00AF13A9"/>
    <w:rsid w:val="00AF27D0"/>
    <w:rsid w:val="00AF5B86"/>
    <w:rsid w:val="00AF76C9"/>
    <w:rsid w:val="00B00DE2"/>
    <w:rsid w:val="00B05169"/>
    <w:rsid w:val="00B119B4"/>
    <w:rsid w:val="00B121CB"/>
    <w:rsid w:val="00B13423"/>
    <w:rsid w:val="00B23F1A"/>
    <w:rsid w:val="00B24AB8"/>
    <w:rsid w:val="00B273C5"/>
    <w:rsid w:val="00B302FD"/>
    <w:rsid w:val="00B375EF"/>
    <w:rsid w:val="00B43058"/>
    <w:rsid w:val="00B43DA9"/>
    <w:rsid w:val="00B44224"/>
    <w:rsid w:val="00B51627"/>
    <w:rsid w:val="00B51E7A"/>
    <w:rsid w:val="00B606CD"/>
    <w:rsid w:val="00B611C0"/>
    <w:rsid w:val="00B61EBA"/>
    <w:rsid w:val="00B635B2"/>
    <w:rsid w:val="00B649BC"/>
    <w:rsid w:val="00B676F2"/>
    <w:rsid w:val="00B71E02"/>
    <w:rsid w:val="00B74E34"/>
    <w:rsid w:val="00B76F73"/>
    <w:rsid w:val="00B850BF"/>
    <w:rsid w:val="00B854C2"/>
    <w:rsid w:val="00B8581E"/>
    <w:rsid w:val="00B906FD"/>
    <w:rsid w:val="00B9416F"/>
    <w:rsid w:val="00B95C1A"/>
    <w:rsid w:val="00B9619D"/>
    <w:rsid w:val="00B9666E"/>
    <w:rsid w:val="00B9716F"/>
    <w:rsid w:val="00B977E8"/>
    <w:rsid w:val="00BA4C3C"/>
    <w:rsid w:val="00BA57DE"/>
    <w:rsid w:val="00BB21CB"/>
    <w:rsid w:val="00BB3AB1"/>
    <w:rsid w:val="00BB6BE2"/>
    <w:rsid w:val="00BC0519"/>
    <w:rsid w:val="00BC5641"/>
    <w:rsid w:val="00BC76AF"/>
    <w:rsid w:val="00BD0779"/>
    <w:rsid w:val="00BD30A2"/>
    <w:rsid w:val="00BD7C29"/>
    <w:rsid w:val="00BE15D0"/>
    <w:rsid w:val="00BE6822"/>
    <w:rsid w:val="00BE70C2"/>
    <w:rsid w:val="00BE7799"/>
    <w:rsid w:val="00BF4846"/>
    <w:rsid w:val="00BF7DFE"/>
    <w:rsid w:val="00C006B1"/>
    <w:rsid w:val="00C00D2B"/>
    <w:rsid w:val="00C03675"/>
    <w:rsid w:val="00C05C44"/>
    <w:rsid w:val="00C13F60"/>
    <w:rsid w:val="00C1550D"/>
    <w:rsid w:val="00C156BA"/>
    <w:rsid w:val="00C15E2D"/>
    <w:rsid w:val="00C16F67"/>
    <w:rsid w:val="00C178F1"/>
    <w:rsid w:val="00C2157C"/>
    <w:rsid w:val="00C21BFD"/>
    <w:rsid w:val="00C251CB"/>
    <w:rsid w:val="00C27650"/>
    <w:rsid w:val="00C27FA2"/>
    <w:rsid w:val="00C3161A"/>
    <w:rsid w:val="00C33BBC"/>
    <w:rsid w:val="00C405CD"/>
    <w:rsid w:val="00C40674"/>
    <w:rsid w:val="00C410C1"/>
    <w:rsid w:val="00C41996"/>
    <w:rsid w:val="00C42225"/>
    <w:rsid w:val="00C422AB"/>
    <w:rsid w:val="00C438F2"/>
    <w:rsid w:val="00C4440E"/>
    <w:rsid w:val="00C501AD"/>
    <w:rsid w:val="00C51D02"/>
    <w:rsid w:val="00C5290D"/>
    <w:rsid w:val="00C53606"/>
    <w:rsid w:val="00C5668B"/>
    <w:rsid w:val="00C57B85"/>
    <w:rsid w:val="00C60BD6"/>
    <w:rsid w:val="00C64D48"/>
    <w:rsid w:val="00C654D7"/>
    <w:rsid w:val="00C66C6F"/>
    <w:rsid w:val="00C675DB"/>
    <w:rsid w:val="00C715FE"/>
    <w:rsid w:val="00C71F3E"/>
    <w:rsid w:val="00C73889"/>
    <w:rsid w:val="00C74089"/>
    <w:rsid w:val="00C74E80"/>
    <w:rsid w:val="00C74FDB"/>
    <w:rsid w:val="00C7527E"/>
    <w:rsid w:val="00C7684B"/>
    <w:rsid w:val="00C815D3"/>
    <w:rsid w:val="00C84F56"/>
    <w:rsid w:val="00C90608"/>
    <w:rsid w:val="00C92B90"/>
    <w:rsid w:val="00C96D12"/>
    <w:rsid w:val="00C96E7B"/>
    <w:rsid w:val="00C971BA"/>
    <w:rsid w:val="00CB1423"/>
    <w:rsid w:val="00CB1AAE"/>
    <w:rsid w:val="00CB2136"/>
    <w:rsid w:val="00CB26D4"/>
    <w:rsid w:val="00CB47BF"/>
    <w:rsid w:val="00CB5481"/>
    <w:rsid w:val="00CB6D67"/>
    <w:rsid w:val="00CB7B36"/>
    <w:rsid w:val="00CC3891"/>
    <w:rsid w:val="00CC46D9"/>
    <w:rsid w:val="00CC54B7"/>
    <w:rsid w:val="00CC62D3"/>
    <w:rsid w:val="00CD0DAF"/>
    <w:rsid w:val="00CD167D"/>
    <w:rsid w:val="00CD6119"/>
    <w:rsid w:val="00CE5F64"/>
    <w:rsid w:val="00CE60EA"/>
    <w:rsid w:val="00CE6359"/>
    <w:rsid w:val="00CE759B"/>
    <w:rsid w:val="00CE7928"/>
    <w:rsid w:val="00CE7F9C"/>
    <w:rsid w:val="00CF6280"/>
    <w:rsid w:val="00D04B04"/>
    <w:rsid w:val="00D05FFD"/>
    <w:rsid w:val="00D06993"/>
    <w:rsid w:val="00D072FC"/>
    <w:rsid w:val="00D073E1"/>
    <w:rsid w:val="00D0786E"/>
    <w:rsid w:val="00D1624A"/>
    <w:rsid w:val="00D162DD"/>
    <w:rsid w:val="00D16CEE"/>
    <w:rsid w:val="00D17438"/>
    <w:rsid w:val="00D20172"/>
    <w:rsid w:val="00D20D9D"/>
    <w:rsid w:val="00D210AD"/>
    <w:rsid w:val="00D2304E"/>
    <w:rsid w:val="00D247FC"/>
    <w:rsid w:val="00D24E8E"/>
    <w:rsid w:val="00D26006"/>
    <w:rsid w:val="00D32079"/>
    <w:rsid w:val="00D338E2"/>
    <w:rsid w:val="00D35C8F"/>
    <w:rsid w:val="00D36BD1"/>
    <w:rsid w:val="00D4207F"/>
    <w:rsid w:val="00D463FD"/>
    <w:rsid w:val="00D51BCC"/>
    <w:rsid w:val="00D5415C"/>
    <w:rsid w:val="00D551F9"/>
    <w:rsid w:val="00D574D0"/>
    <w:rsid w:val="00D57BFC"/>
    <w:rsid w:val="00D60C7B"/>
    <w:rsid w:val="00D66493"/>
    <w:rsid w:val="00D664B3"/>
    <w:rsid w:val="00D67088"/>
    <w:rsid w:val="00D7021B"/>
    <w:rsid w:val="00D7085F"/>
    <w:rsid w:val="00D7194E"/>
    <w:rsid w:val="00D73915"/>
    <w:rsid w:val="00D73D64"/>
    <w:rsid w:val="00D74028"/>
    <w:rsid w:val="00D820FE"/>
    <w:rsid w:val="00D83B68"/>
    <w:rsid w:val="00D87676"/>
    <w:rsid w:val="00D87F92"/>
    <w:rsid w:val="00D9316D"/>
    <w:rsid w:val="00D9586B"/>
    <w:rsid w:val="00D97166"/>
    <w:rsid w:val="00D97D5C"/>
    <w:rsid w:val="00DA1E6B"/>
    <w:rsid w:val="00DA4E51"/>
    <w:rsid w:val="00DA5087"/>
    <w:rsid w:val="00DA525B"/>
    <w:rsid w:val="00DA6C17"/>
    <w:rsid w:val="00DB1B8C"/>
    <w:rsid w:val="00DB1B99"/>
    <w:rsid w:val="00DB1E5F"/>
    <w:rsid w:val="00DB2FC1"/>
    <w:rsid w:val="00DB5434"/>
    <w:rsid w:val="00DB5DAC"/>
    <w:rsid w:val="00DB6465"/>
    <w:rsid w:val="00DC057D"/>
    <w:rsid w:val="00DC26FB"/>
    <w:rsid w:val="00DC662B"/>
    <w:rsid w:val="00DC6D59"/>
    <w:rsid w:val="00DC7ACE"/>
    <w:rsid w:val="00DD105F"/>
    <w:rsid w:val="00DD2C04"/>
    <w:rsid w:val="00DD46DC"/>
    <w:rsid w:val="00DD7123"/>
    <w:rsid w:val="00DE151E"/>
    <w:rsid w:val="00DE21BC"/>
    <w:rsid w:val="00DF0767"/>
    <w:rsid w:val="00DF5F1C"/>
    <w:rsid w:val="00E0074A"/>
    <w:rsid w:val="00E01788"/>
    <w:rsid w:val="00E03EA7"/>
    <w:rsid w:val="00E061D3"/>
    <w:rsid w:val="00E076B0"/>
    <w:rsid w:val="00E07AC8"/>
    <w:rsid w:val="00E1559D"/>
    <w:rsid w:val="00E17E92"/>
    <w:rsid w:val="00E24024"/>
    <w:rsid w:val="00E24DAB"/>
    <w:rsid w:val="00E2565E"/>
    <w:rsid w:val="00E25A5E"/>
    <w:rsid w:val="00E26AE1"/>
    <w:rsid w:val="00E27532"/>
    <w:rsid w:val="00E317E3"/>
    <w:rsid w:val="00E3487E"/>
    <w:rsid w:val="00E368B6"/>
    <w:rsid w:val="00E40971"/>
    <w:rsid w:val="00E413A9"/>
    <w:rsid w:val="00E45B98"/>
    <w:rsid w:val="00E4606D"/>
    <w:rsid w:val="00E46436"/>
    <w:rsid w:val="00E46C2D"/>
    <w:rsid w:val="00E501FD"/>
    <w:rsid w:val="00E55660"/>
    <w:rsid w:val="00E5574E"/>
    <w:rsid w:val="00E6006F"/>
    <w:rsid w:val="00E6092F"/>
    <w:rsid w:val="00E67C6B"/>
    <w:rsid w:val="00E7592B"/>
    <w:rsid w:val="00E76FC2"/>
    <w:rsid w:val="00E77C5E"/>
    <w:rsid w:val="00E82DAA"/>
    <w:rsid w:val="00E83F8C"/>
    <w:rsid w:val="00E84B08"/>
    <w:rsid w:val="00E84E55"/>
    <w:rsid w:val="00E86B29"/>
    <w:rsid w:val="00E86E05"/>
    <w:rsid w:val="00E906A3"/>
    <w:rsid w:val="00E92F09"/>
    <w:rsid w:val="00E95109"/>
    <w:rsid w:val="00EA204B"/>
    <w:rsid w:val="00EA3977"/>
    <w:rsid w:val="00EA4C89"/>
    <w:rsid w:val="00EA5D9F"/>
    <w:rsid w:val="00EA66EE"/>
    <w:rsid w:val="00EA757C"/>
    <w:rsid w:val="00EA76FE"/>
    <w:rsid w:val="00EB42B9"/>
    <w:rsid w:val="00EC1F91"/>
    <w:rsid w:val="00EC4656"/>
    <w:rsid w:val="00ED0210"/>
    <w:rsid w:val="00ED25C2"/>
    <w:rsid w:val="00ED2870"/>
    <w:rsid w:val="00ED35B9"/>
    <w:rsid w:val="00ED44D0"/>
    <w:rsid w:val="00EE5981"/>
    <w:rsid w:val="00EF5243"/>
    <w:rsid w:val="00EF71B7"/>
    <w:rsid w:val="00EF752D"/>
    <w:rsid w:val="00F02BC3"/>
    <w:rsid w:val="00F0310E"/>
    <w:rsid w:val="00F03913"/>
    <w:rsid w:val="00F03A11"/>
    <w:rsid w:val="00F03E93"/>
    <w:rsid w:val="00F04225"/>
    <w:rsid w:val="00F0595C"/>
    <w:rsid w:val="00F115F1"/>
    <w:rsid w:val="00F11C48"/>
    <w:rsid w:val="00F213EB"/>
    <w:rsid w:val="00F216CF"/>
    <w:rsid w:val="00F2231A"/>
    <w:rsid w:val="00F22E44"/>
    <w:rsid w:val="00F23B65"/>
    <w:rsid w:val="00F248D4"/>
    <w:rsid w:val="00F25254"/>
    <w:rsid w:val="00F31BBC"/>
    <w:rsid w:val="00F35BC8"/>
    <w:rsid w:val="00F402B1"/>
    <w:rsid w:val="00F43607"/>
    <w:rsid w:val="00F44B97"/>
    <w:rsid w:val="00F465C4"/>
    <w:rsid w:val="00F53E48"/>
    <w:rsid w:val="00F54756"/>
    <w:rsid w:val="00F56294"/>
    <w:rsid w:val="00F61303"/>
    <w:rsid w:val="00F61850"/>
    <w:rsid w:val="00F62FBD"/>
    <w:rsid w:val="00F6786F"/>
    <w:rsid w:val="00F70B38"/>
    <w:rsid w:val="00F72829"/>
    <w:rsid w:val="00F734FF"/>
    <w:rsid w:val="00F751AE"/>
    <w:rsid w:val="00F756BF"/>
    <w:rsid w:val="00F77664"/>
    <w:rsid w:val="00F77AB8"/>
    <w:rsid w:val="00F77BB5"/>
    <w:rsid w:val="00F828B7"/>
    <w:rsid w:val="00F8384D"/>
    <w:rsid w:val="00F84CD4"/>
    <w:rsid w:val="00F8501B"/>
    <w:rsid w:val="00F9104A"/>
    <w:rsid w:val="00F9527C"/>
    <w:rsid w:val="00F95A50"/>
    <w:rsid w:val="00FA492D"/>
    <w:rsid w:val="00FA5BBE"/>
    <w:rsid w:val="00FA7D43"/>
    <w:rsid w:val="00FB080B"/>
    <w:rsid w:val="00FB0DBA"/>
    <w:rsid w:val="00FB57D1"/>
    <w:rsid w:val="00FC1C2F"/>
    <w:rsid w:val="00FC3525"/>
    <w:rsid w:val="00FC4EC1"/>
    <w:rsid w:val="00FC6022"/>
    <w:rsid w:val="00FC65B7"/>
    <w:rsid w:val="00FD01B5"/>
    <w:rsid w:val="00FD11E1"/>
    <w:rsid w:val="00FD15DB"/>
    <w:rsid w:val="00FD16A8"/>
    <w:rsid w:val="00FD409D"/>
    <w:rsid w:val="00FD4344"/>
    <w:rsid w:val="00FD77BF"/>
    <w:rsid w:val="00FE0233"/>
    <w:rsid w:val="00FE2997"/>
    <w:rsid w:val="00FE4046"/>
    <w:rsid w:val="00FE448A"/>
    <w:rsid w:val="00FE4BAF"/>
    <w:rsid w:val="00FE61E3"/>
    <w:rsid w:val="00FF166B"/>
    <w:rsid w:val="00FF27C9"/>
    <w:rsid w:val="00FF3D7B"/>
    <w:rsid w:val="00FF6E3E"/>
    <w:rsid w:val="00FF7C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D90D13C"/>
  <w15:docId w15:val="{58727882-D401-485A-A51E-D418BF7F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MS Mincho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160A"/>
    <w:pPr>
      <w:autoSpaceDE w:val="0"/>
      <w:autoSpaceDN w:val="0"/>
      <w:adjustRightInd w:val="0"/>
      <w:spacing w:line="276" w:lineRule="auto"/>
      <w:jc w:val="both"/>
    </w:pPr>
    <w:rPr>
      <w:rFonts w:ascii="Arial" w:hAnsi="Arial"/>
      <w:color w:val="2A2929"/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1CC"/>
    <w:pPr>
      <w:keepNext/>
      <w:keepLines/>
      <w:numPr>
        <w:numId w:val="1"/>
      </w:numPr>
      <w:spacing w:before="240" w:after="240"/>
      <w:outlineLvl w:val="0"/>
    </w:pPr>
    <w:rPr>
      <w:rFonts w:eastAsiaTheme="majorEastAsia"/>
      <w:b/>
      <w:bCs/>
      <w:color w:val="1F497D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729F3"/>
    <w:pPr>
      <w:keepNext/>
      <w:keepLines/>
      <w:numPr>
        <w:ilvl w:val="1"/>
        <w:numId w:val="1"/>
      </w:numPr>
      <w:spacing w:before="240" w:after="120"/>
      <w:outlineLvl w:val="1"/>
    </w:pPr>
    <w:rPr>
      <w:rFonts w:eastAsiaTheme="majorEastAsia" w:cstheme="majorBidi"/>
      <w:b/>
      <w:bCs/>
      <w:color w:val="1F497D" w:themeColor="text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B53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theme="majorBidi"/>
      <w:b/>
      <w:bCs/>
      <w:color w:val="1F497D" w:themeColor="text2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85B53"/>
    <w:pPr>
      <w:keepNext/>
      <w:keepLines/>
      <w:numPr>
        <w:ilvl w:val="3"/>
        <w:numId w:val="1"/>
      </w:numPr>
      <w:spacing w:before="200"/>
      <w:outlineLvl w:val="3"/>
    </w:pPr>
    <w:rPr>
      <w:rFonts w:eastAsiaTheme="majorEastAsia" w:cstheme="majorBidi"/>
      <w:b/>
      <w:bCs/>
      <w:i/>
      <w:iCs/>
      <w:color w:val="1F497D" w:themeColor="text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C48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92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92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92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92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72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AA72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2AF"/>
  </w:style>
  <w:style w:type="paragraph" w:styleId="Footer">
    <w:name w:val="footer"/>
    <w:basedOn w:val="Normal"/>
    <w:link w:val="FooterChar"/>
    <w:uiPriority w:val="99"/>
    <w:unhideWhenUsed/>
    <w:rsid w:val="00AA72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2AF"/>
  </w:style>
  <w:style w:type="paragraph" w:styleId="BalloonText">
    <w:name w:val="Balloon Text"/>
    <w:basedOn w:val="Normal"/>
    <w:link w:val="BalloonTextChar"/>
    <w:uiPriority w:val="99"/>
    <w:semiHidden/>
    <w:unhideWhenUsed/>
    <w:rsid w:val="00AA72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2AF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 Number,bullet 1"/>
    <w:basedOn w:val="Normal"/>
    <w:link w:val="ListParagraphChar"/>
    <w:uiPriority w:val="1"/>
    <w:qFormat/>
    <w:rsid w:val="00AA72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41CC"/>
    <w:rPr>
      <w:rFonts w:ascii="Arial" w:eastAsiaTheme="majorEastAsia" w:hAnsi="Arial"/>
      <w:b/>
      <w:bCs/>
      <w:color w:val="1F497D" w:themeColor="text2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7729F3"/>
    <w:rPr>
      <w:rFonts w:ascii="Arial" w:eastAsiaTheme="majorEastAsia" w:hAnsi="Arial" w:cstheme="majorBidi"/>
      <w:b/>
      <w:bCs/>
      <w:color w:val="1F497D" w:themeColor="text2"/>
      <w:sz w:val="32"/>
      <w:szCs w:val="26"/>
      <w:lang w:val="en-IN"/>
    </w:rPr>
  </w:style>
  <w:style w:type="paragraph" w:styleId="Caption">
    <w:name w:val="caption"/>
    <w:basedOn w:val="Normal"/>
    <w:next w:val="Normal"/>
    <w:uiPriority w:val="35"/>
    <w:unhideWhenUsed/>
    <w:qFormat/>
    <w:rsid w:val="009E3A4E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LightGrid-Accent11">
    <w:name w:val="Light Grid - Accent 11"/>
    <w:basedOn w:val="TableNormal"/>
    <w:uiPriority w:val="62"/>
    <w:rsid w:val="006D260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85B53"/>
    <w:rPr>
      <w:rFonts w:ascii="Arial" w:eastAsiaTheme="majorEastAsia" w:hAnsi="Arial" w:cstheme="majorBidi"/>
      <w:b/>
      <w:bCs/>
      <w:color w:val="1F497D" w:themeColor="text2"/>
      <w:sz w:val="28"/>
      <w:lang w:val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B51E7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951BF"/>
    <w:pPr>
      <w:tabs>
        <w:tab w:val="right" w:leader="dot" w:pos="9350"/>
      </w:tabs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B51E7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51E7A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980685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80685"/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44224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285B53"/>
    <w:rPr>
      <w:rFonts w:ascii="Arial" w:eastAsiaTheme="majorEastAsia" w:hAnsi="Arial" w:cstheme="majorBidi"/>
      <w:b/>
      <w:bCs/>
      <w:i/>
      <w:iCs/>
      <w:color w:val="1F497D" w:themeColor="text2"/>
      <w:sz w:val="22"/>
      <w:lang w:val="en-IN"/>
    </w:rPr>
  </w:style>
  <w:style w:type="paragraph" w:styleId="NormalWeb">
    <w:name w:val="Normal (Web)"/>
    <w:basedOn w:val="Normal"/>
    <w:uiPriority w:val="99"/>
    <w:unhideWhenUsed/>
    <w:rsid w:val="00C7527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5314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5314"/>
  </w:style>
  <w:style w:type="character" w:styleId="FootnoteReference">
    <w:name w:val="footnote reference"/>
    <w:basedOn w:val="DefaultParagraphFont"/>
    <w:uiPriority w:val="99"/>
    <w:semiHidden/>
    <w:unhideWhenUsed/>
    <w:rsid w:val="0096531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041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41E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41E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41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41E4"/>
    <w:rPr>
      <w:b/>
      <w:bCs/>
    </w:rPr>
  </w:style>
  <w:style w:type="table" w:customStyle="1" w:styleId="LightGrid-Accent110">
    <w:name w:val="Light Grid - Accent 11"/>
    <w:basedOn w:val="TableNormal"/>
    <w:uiPriority w:val="62"/>
    <w:rsid w:val="008F336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F11C48"/>
    <w:rPr>
      <w:rFonts w:ascii="Arial" w:eastAsiaTheme="majorEastAsia" w:hAnsi="Arial" w:cstheme="majorBidi"/>
      <w:color w:val="243F60" w:themeColor="accent1" w:themeShade="7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92"/>
    <w:rPr>
      <w:rFonts w:asciiTheme="majorHAnsi" w:eastAsiaTheme="majorEastAsia" w:hAnsiTheme="majorHAnsi" w:cstheme="majorBidi"/>
      <w:i/>
      <w:iCs/>
      <w:color w:val="243F60" w:themeColor="accent1" w:themeShade="7F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92"/>
    <w:rPr>
      <w:rFonts w:asciiTheme="majorHAnsi" w:eastAsiaTheme="majorEastAsia" w:hAnsiTheme="majorHAnsi" w:cstheme="majorBidi"/>
      <w:i/>
      <w:iCs/>
      <w:color w:val="404040" w:themeColor="text1" w:themeTint="BF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92"/>
    <w:rPr>
      <w:rFonts w:asciiTheme="majorHAnsi" w:eastAsiaTheme="majorEastAsia" w:hAnsiTheme="majorHAnsi" w:cstheme="majorBidi"/>
      <w:color w:val="404040" w:themeColor="text1" w:themeTint="BF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92"/>
    <w:rPr>
      <w:rFonts w:asciiTheme="majorHAnsi" w:eastAsiaTheme="majorEastAsia" w:hAnsiTheme="majorHAnsi" w:cstheme="majorBidi"/>
      <w:i/>
      <w:iCs/>
      <w:color w:val="404040" w:themeColor="text1" w:themeTint="BF"/>
      <w:lang w:val="en-IN"/>
    </w:rPr>
  </w:style>
  <w:style w:type="paragraph" w:styleId="Revision">
    <w:name w:val="Revision"/>
    <w:hidden/>
    <w:uiPriority w:val="99"/>
    <w:semiHidden/>
    <w:rsid w:val="00000198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F70B38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1722F6"/>
    <w:rPr>
      <w:color w:val="800080" w:themeColor="followedHyperlink"/>
      <w:u w:val="single"/>
    </w:rPr>
  </w:style>
  <w:style w:type="character" w:customStyle="1" w:styleId="ListParagraphChar">
    <w:name w:val="List Paragraph Char"/>
    <w:aliases w:val="Bullet Number Char,bullet 1 Char"/>
    <w:link w:val="ListParagraph"/>
    <w:uiPriority w:val="34"/>
    <w:locked/>
    <w:rsid w:val="0093116F"/>
    <w:rPr>
      <w:rFonts w:ascii="Arial" w:hAnsi="Arial"/>
      <w:color w:val="2A2929"/>
      <w:lang w:val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627D"/>
    <w:rPr>
      <w:color w:val="605E5C"/>
      <w:shd w:val="clear" w:color="auto" w:fill="E1DFDD"/>
    </w:rPr>
  </w:style>
  <w:style w:type="table" w:customStyle="1" w:styleId="EYTable">
    <w:name w:val="EY Table"/>
    <w:basedOn w:val="TableGrid"/>
    <w:rsid w:val="007E50DC"/>
    <w:pPr>
      <w:overflowPunct w:val="0"/>
      <w:autoSpaceDE w:val="0"/>
      <w:autoSpaceDN w:val="0"/>
      <w:adjustRightInd w:val="0"/>
      <w:textAlignment w:val="baseline"/>
    </w:pPr>
    <w:rPr>
      <w:rFonts w:ascii="EYInterstate Light" w:eastAsia="Times New Roman" w:hAnsi="EYInterstate Light" w:cs="Times New Roman"/>
      <w:sz w:val="18"/>
      <w:lang w:val="en-IN" w:eastAsia="en-IN" w:bidi="hi-IN"/>
    </w:rPr>
    <w:tblPr>
      <w:tblStyleRowBandSize w:val="1"/>
      <w:tblStyleColBandSize w:val="1"/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single" w:sz="4" w:space="0" w:color="999999"/>
      </w:tblBorders>
      <w:tblCellMar>
        <w:top w:w="57" w:type="dxa"/>
        <w:bottom w:w="57" w:type="dxa"/>
      </w:tblCellMar>
    </w:tblPr>
    <w:trPr>
      <w:cantSplit/>
    </w:trPr>
    <w:tblStylePr w:type="firstRow">
      <w:rPr>
        <w:rFonts w:ascii="EYInterstate Light" w:hAnsi="EYInterstate Light"/>
        <w:b/>
        <w:i w:val="0"/>
        <w:color w:val="auto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C0C0C0"/>
      </w:tcPr>
    </w:tblStylePr>
    <w:tblStylePr w:type="lastRow">
      <w:tblPr/>
      <w:tcPr>
        <w:tcBorders>
          <w:bottom w:val="single" w:sz="4" w:space="0" w:color="999999"/>
        </w:tcBorders>
      </w:tcPr>
    </w:tblStylePr>
    <w:tblStylePr w:type="band1Horz">
      <w:tblPr/>
      <w:tcPr>
        <w:tcBorders>
          <w:bottom w:val="dotted" w:sz="4" w:space="0" w:color="999999"/>
          <w:insideH w:val="nil"/>
        </w:tcBorders>
      </w:tcPr>
    </w:tblStylePr>
    <w:tblStylePr w:type="band2Horz">
      <w:tblPr/>
      <w:tcPr>
        <w:tcBorders>
          <w:bottom w:val="dotted" w:sz="4" w:space="0" w:color="999999"/>
          <w:insideH w:val="dotted" w:sz="4" w:space="0" w:color="999999"/>
        </w:tcBorders>
      </w:tcPr>
    </w:tblStylePr>
  </w:style>
  <w:style w:type="paragraph" w:customStyle="1" w:styleId="Brdtekst1">
    <w:name w:val="Brødtekst1"/>
    <w:basedOn w:val="Normal"/>
    <w:link w:val="Brdtekst1Char"/>
    <w:qFormat/>
    <w:rsid w:val="007E50DC"/>
    <w:pPr>
      <w:tabs>
        <w:tab w:val="left" w:pos="0"/>
        <w:tab w:val="left" w:pos="567"/>
        <w:tab w:val="left" w:pos="8902"/>
      </w:tabs>
      <w:autoSpaceDE/>
      <w:autoSpaceDN/>
      <w:adjustRightInd/>
      <w:spacing w:line="240" w:lineRule="auto"/>
      <w:jc w:val="left"/>
    </w:pPr>
    <w:rPr>
      <w:rFonts w:eastAsia="Times New Roman" w:cs="Times New Roman"/>
      <w:color w:val="auto"/>
      <w:lang w:val="en-US"/>
    </w:rPr>
  </w:style>
  <w:style w:type="character" w:customStyle="1" w:styleId="Brdtekst1Char">
    <w:name w:val="Brødtekst1 Char"/>
    <w:link w:val="Brdtekst1"/>
    <w:rsid w:val="007E50DC"/>
    <w:rPr>
      <w:rFonts w:ascii="Arial" w:eastAsia="Times New Roman" w:hAnsi="Arial" w:cs="Times New Roman"/>
    </w:rPr>
  </w:style>
  <w:style w:type="character" w:customStyle="1" w:styleId="normaltextrun">
    <w:name w:val="normaltextrun"/>
    <w:basedOn w:val="DefaultParagraphFont"/>
    <w:rsid w:val="003B6413"/>
  </w:style>
  <w:style w:type="character" w:customStyle="1" w:styleId="eop">
    <w:name w:val="eop"/>
    <w:basedOn w:val="DefaultParagraphFont"/>
    <w:rsid w:val="003B6413"/>
  </w:style>
  <w:style w:type="character" w:styleId="UnresolvedMention">
    <w:name w:val="Unresolved Mention"/>
    <w:basedOn w:val="DefaultParagraphFont"/>
    <w:uiPriority w:val="99"/>
    <w:semiHidden/>
    <w:unhideWhenUsed/>
    <w:rsid w:val="000F41CC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D264B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7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hyperlink" Target="mailto:yasarmirza022002@gmail.com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mailto:yasarmirza022002@gmail.com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mailto:yasarmirza022002@gmail.com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mailto:yasarmirza022002@gmail.com" TargetMode="External"/><Relationship Id="rId20" Type="http://schemas.openxmlformats.org/officeDocument/2006/relationships/hyperlink" Target="mailto:yasarmirza022002@gmail.com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mailto:yasarmirza022002@gmail.com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mailto:yasarmirza022002@gmail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oleObject" Target="embeddings/oleObject1.bin"/><Relationship Id="rId22" Type="http://schemas.openxmlformats.org/officeDocument/2006/relationships/hyperlink" Target="mailto:yasarmirza022002@gmail.com" TargetMode="Externa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X284NE\Desktop\NBK%20Document%20Template%20v3.1%20201612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CDD4C3B4B2643A69690903B00C80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0790D-89AF-459F-9D83-60AC79F8DDE5}"/>
      </w:docPartPr>
      <w:docPartBody>
        <w:p w:rsidR="00BB55AE" w:rsidRDefault="00306D61">
          <w:r w:rsidRPr="0081679D">
            <w:rPr>
              <w:rStyle w:val="PlaceholderText"/>
            </w:rPr>
            <w:t>[Title]</w:t>
          </w:r>
        </w:p>
      </w:docPartBody>
    </w:docPart>
    <w:docPart>
      <w:docPartPr>
        <w:name w:val="F9F8F862B617410287F166EA6129C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6B73F-97E8-4F99-9FE1-9F9CC8D5C17B}"/>
      </w:docPartPr>
      <w:docPartBody>
        <w:p w:rsidR="009239D1" w:rsidRDefault="00D55B16" w:rsidP="00D55B16">
          <w:pPr>
            <w:pStyle w:val="F9F8F862B617410287F166EA6129CF9F"/>
          </w:pPr>
          <w:r w:rsidRPr="003441E0">
            <w:rPr>
              <w:rStyle w:val="PlaceholderText"/>
            </w:rPr>
            <w:t>Choose a reason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YInterstate Light">
    <w:altName w:val="Calibri"/>
    <w:charset w:val="00"/>
    <w:family w:val="auto"/>
    <w:pitch w:val="variable"/>
    <w:sig w:usb0="A00002AF" w:usb1="5000206A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Sans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D61"/>
    <w:rsid w:val="00003B49"/>
    <w:rsid w:val="00166D9B"/>
    <w:rsid w:val="001B22DF"/>
    <w:rsid w:val="0021290E"/>
    <w:rsid w:val="002149F4"/>
    <w:rsid w:val="0029290D"/>
    <w:rsid w:val="00306D61"/>
    <w:rsid w:val="00327347"/>
    <w:rsid w:val="00333086"/>
    <w:rsid w:val="00363DE3"/>
    <w:rsid w:val="00406CAA"/>
    <w:rsid w:val="00412EA8"/>
    <w:rsid w:val="00457662"/>
    <w:rsid w:val="004B3534"/>
    <w:rsid w:val="00527DB2"/>
    <w:rsid w:val="005A45C3"/>
    <w:rsid w:val="00615BC3"/>
    <w:rsid w:val="0063025D"/>
    <w:rsid w:val="006408B9"/>
    <w:rsid w:val="00661730"/>
    <w:rsid w:val="006778D9"/>
    <w:rsid w:val="006F62DF"/>
    <w:rsid w:val="00712918"/>
    <w:rsid w:val="00764E50"/>
    <w:rsid w:val="007F1BDD"/>
    <w:rsid w:val="007F4DB3"/>
    <w:rsid w:val="0082013C"/>
    <w:rsid w:val="008A71CF"/>
    <w:rsid w:val="008F7A60"/>
    <w:rsid w:val="009239D1"/>
    <w:rsid w:val="00972A13"/>
    <w:rsid w:val="00987552"/>
    <w:rsid w:val="009B4E3F"/>
    <w:rsid w:val="009C0975"/>
    <w:rsid w:val="009E3E0F"/>
    <w:rsid w:val="00A34FEC"/>
    <w:rsid w:val="00A62EE6"/>
    <w:rsid w:val="00A971E3"/>
    <w:rsid w:val="00BB55AE"/>
    <w:rsid w:val="00BD074C"/>
    <w:rsid w:val="00C56F26"/>
    <w:rsid w:val="00C66ECD"/>
    <w:rsid w:val="00CA0BE7"/>
    <w:rsid w:val="00D01E30"/>
    <w:rsid w:val="00D55B16"/>
    <w:rsid w:val="00D96C52"/>
    <w:rsid w:val="00E32F7A"/>
    <w:rsid w:val="00EF3669"/>
    <w:rsid w:val="00F71C8A"/>
    <w:rsid w:val="00F84EE5"/>
    <w:rsid w:val="00FD2F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2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5B16"/>
    <w:rPr>
      <w:color w:val="808080"/>
    </w:rPr>
  </w:style>
  <w:style w:type="paragraph" w:customStyle="1" w:styleId="F9F8F862B617410287F166EA6129CF9F">
    <w:name w:val="F9F8F862B617410287F166EA6129CF9F"/>
    <w:rsid w:val="00D55B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2013-04-29T00:00:00</PublishDate>
  <Abstract>&lt;Abstract&gt; This document applies to all verticals within …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6383DBF9B9442AD65B58D2D85360C" ma:contentTypeVersion="15" ma:contentTypeDescription="Create a new document." ma:contentTypeScope="" ma:versionID="9b16df6acb7cb3ad29bfed06fdf04446">
  <xsd:schema xmlns:xsd="http://www.w3.org/2001/XMLSchema" xmlns:xs="http://www.w3.org/2001/XMLSchema" xmlns:p="http://schemas.microsoft.com/office/2006/metadata/properties" xmlns:ns2="c49f2e70-17ad-4957-a933-c9b7f928500a" xmlns:ns3="73bed42c-af69-4fe3-9f7d-b1055739f402" targetNamespace="http://schemas.microsoft.com/office/2006/metadata/properties" ma:root="true" ma:fieldsID="d0c9e102003f369ba58f2ae3374dec42" ns2:_="" ns3:_="">
    <xsd:import namespace="c49f2e70-17ad-4957-a933-c9b7f928500a"/>
    <xsd:import namespace="73bed42c-af69-4fe3-9f7d-b1055739f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f2e70-17ad-4957-a933-c9b7f9285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c49c543-1605-4e5f-9610-7e979797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ed42c-af69-4fe3-9f7d-b1055739f40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3a1946d-b53b-4452-ae79-be79611225e9}" ma:internalName="TaxCatchAll" ma:showField="CatchAllData" ma:web="73bed42c-af69-4fe3-9f7d-b1055739f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c49f2e70-17ad-4957-a933-c9b7f928500a">
      <Terms xmlns="http://schemas.microsoft.com/office/infopath/2007/PartnerControls"/>
    </lcf76f155ced4ddcb4097134ff3c332f>
    <TaxCatchAll xmlns="73bed42c-af69-4fe3-9f7d-b1055739f402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9FB7CF-C681-4215-A5B9-E29CB33B0A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845076-E630-4320-9C08-E7A0D156E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9f2e70-17ad-4957-a933-c9b7f928500a"/>
    <ds:schemaRef ds:uri="73bed42c-af69-4fe3-9f7d-b1055739f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6158C3-A8FB-4399-B419-A0ACC994CC5D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73bed42c-af69-4fe3-9f7d-b1055739f402"/>
    <ds:schemaRef ds:uri="c49f2e70-17ad-4957-a933-c9b7f928500a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BFD97709-C3E8-44CF-AEA8-265D5BCB6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NBK Document Template v3.1 20161220</Template>
  <TotalTime>1</TotalTime>
  <Pages>7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Operational Handbook</vt:lpstr>
    </vt:vector>
  </TitlesOfParts>
  <Company>National Bank of Kuwait</Company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Handbook</dc:title>
  <dc:creator>Yasar Mirza</dc:creator>
  <cp:keywords>RPA, BluePrism,</cp:keywords>
  <cp:lastModifiedBy>Yasar Mirza</cp:lastModifiedBy>
  <cp:revision>2</cp:revision>
  <cp:lastPrinted>2013-02-03T09:43:00Z</cp:lastPrinted>
  <dcterms:created xsi:type="dcterms:W3CDTF">2025-05-10T12:52:00Z</dcterms:created>
  <dcterms:modified xsi:type="dcterms:W3CDTF">2025-05-10T12:52:00Z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0x010100B836383DBF9B9442AD65B58D2D85360C</vt:lpwstr>
  </property>
  <property fmtid="{D5CDD505-2E9C-101B-9397-08002B2CF9AE}" pid="3" name="Checked Out">
    <vt:lpwstr>false</vt:lpwstr>
  </property>
  <property fmtid="{D5CDD505-2E9C-101B-9397-08002B2CF9AE}" pid="4" name="_dlc_DocIdItemGuid">
    <vt:lpwstr>7348c596-ae2b-489a-9757-d5043957ac36</vt:lpwstr>
  </property>
  <property fmtid="{D5CDD505-2E9C-101B-9397-08002B2CF9AE}" pid="5" name="Is NBK Template">
    <vt:bool>true</vt:bool>
  </property>
  <property fmtid="{D5CDD505-2E9C-101B-9397-08002B2CF9AE}" pid="6" name="MediaServiceImageTags">
    <vt:lpwstr/>
  </property>
</Properties>
</file>