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33964" w14:textId="0699F321" w:rsidR="000420AD" w:rsidRDefault="000420AD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6F82EB4" w14:textId="77777777" w:rsidR="008A3953" w:rsidRDefault="008A3953" w:rsidP="008A3953">
      <w:pPr>
        <w:pStyle w:val="Subhead1"/>
        <w:rPr>
          <w:rFonts w:ascii="Arial" w:hAnsi="Arial" w:cs="Arial"/>
          <w:sz w:val="16"/>
          <w:szCs w:val="16"/>
        </w:rPr>
      </w:pPr>
    </w:p>
    <w:p w14:paraId="0A24923A" w14:textId="26347EA6" w:rsidR="008A3953" w:rsidRDefault="00022755" w:rsidP="008A3953">
      <w:pPr>
        <w:ind w:left="720"/>
        <w:rPr>
          <w:rFonts w:ascii="Arial" w:eastAsia="SimSun" w:hAnsi="Arial" w:cs="Arial"/>
          <w:color w:val="000000" w:themeColor="text1"/>
          <w:spacing w:val="10"/>
          <w:sz w:val="40"/>
          <w:szCs w:val="40"/>
          <w:u w:val="single"/>
        </w:rPr>
      </w:pPr>
      <w:bookmarkStart w:id="0" w:name="_Hlk60006215"/>
      <w:r>
        <w:rPr>
          <w:rFonts w:ascii="Arial" w:eastAsia="SimSun" w:hAnsi="Arial" w:cs="Arial"/>
          <w:color w:val="000000" w:themeColor="text1"/>
          <w:spacing w:val="10"/>
          <w:sz w:val="40"/>
          <w:szCs w:val="40"/>
          <w:u w:val="single"/>
        </w:rPr>
        <w:t>Robotics Process Automation</w:t>
      </w:r>
      <w:r w:rsidR="00BA02DB">
        <w:rPr>
          <w:rFonts w:ascii="Arial" w:eastAsia="SimSun" w:hAnsi="Arial" w:cs="Arial"/>
          <w:color w:val="000000" w:themeColor="text1"/>
          <w:spacing w:val="10"/>
          <w:sz w:val="40"/>
          <w:szCs w:val="40"/>
          <w:u w:val="single"/>
        </w:rPr>
        <w:t xml:space="preserve"> (RPA)</w:t>
      </w:r>
    </w:p>
    <w:p w14:paraId="380A5E96" w14:textId="77777777" w:rsidR="008A3953" w:rsidRDefault="008A3953" w:rsidP="003A0AA4">
      <w:pPr>
        <w:jc w:val="center"/>
        <w:rPr>
          <w:rFonts w:ascii="Arial" w:eastAsia="SimSun" w:hAnsi="Arial" w:cs="Arial"/>
          <w:b/>
          <w:bCs/>
          <w:color w:val="000000" w:themeColor="text1"/>
          <w:spacing w:val="10"/>
          <w:sz w:val="36"/>
          <w:szCs w:val="36"/>
        </w:rPr>
      </w:pPr>
    </w:p>
    <w:p w14:paraId="16A28312" w14:textId="4F3FF0D5" w:rsidR="000B4E3B" w:rsidRDefault="00BA02DB" w:rsidP="008A3953">
      <w:pPr>
        <w:ind w:left="720"/>
        <w:rPr>
          <w:b/>
          <w:bCs/>
          <w:sz w:val="36"/>
          <w:szCs w:val="36"/>
        </w:rPr>
      </w:pPr>
      <w:r w:rsidRPr="00B026EA">
        <w:rPr>
          <w:rFonts w:ascii="Arial" w:eastAsia="SimSun" w:hAnsi="Arial" w:cs="Arial"/>
          <w:b/>
          <w:bCs/>
          <w:color w:val="000000" w:themeColor="text1"/>
          <w:spacing w:val="10"/>
          <w:sz w:val="36"/>
          <w:szCs w:val="36"/>
        </w:rPr>
        <w:t>Release Note</w:t>
      </w:r>
      <w:r w:rsidR="00252EB6" w:rsidRPr="00B026EA">
        <w:rPr>
          <w:rFonts w:ascii="Arial" w:eastAsia="SimSun" w:hAnsi="Arial" w:cs="Arial"/>
          <w:b/>
          <w:bCs/>
          <w:color w:val="000000" w:themeColor="text1"/>
          <w:spacing w:val="10"/>
          <w:sz w:val="36"/>
          <w:szCs w:val="36"/>
        </w:rPr>
        <w:t xml:space="preserve"> </w:t>
      </w:r>
      <w:r w:rsidR="001810F2">
        <w:rPr>
          <w:rFonts w:ascii="Arial" w:eastAsia="SimSun" w:hAnsi="Arial" w:cs="Arial"/>
          <w:b/>
          <w:bCs/>
          <w:color w:val="000000" w:themeColor="text1"/>
          <w:spacing w:val="10"/>
          <w:sz w:val="36"/>
          <w:szCs w:val="36"/>
        </w:rPr>
        <w:t>-</w:t>
      </w:r>
      <w:r w:rsidR="00252EB6" w:rsidRPr="00B026EA">
        <w:rPr>
          <w:rFonts w:ascii="Arial" w:eastAsia="SimSun" w:hAnsi="Arial" w:cs="Arial"/>
          <w:b/>
          <w:bCs/>
          <w:color w:val="000000" w:themeColor="text1"/>
          <w:spacing w:val="10"/>
          <w:sz w:val="36"/>
          <w:szCs w:val="36"/>
        </w:rPr>
        <w:t xml:space="preserve"> </w:t>
      </w:r>
      <w:r w:rsidR="004264C8" w:rsidRPr="004264C8">
        <w:rPr>
          <w:rFonts w:ascii="Arial" w:eastAsia="SimSun" w:hAnsi="Arial" w:cs="Arial"/>
          <w:b/>
          <w:bCs/>
          <w:color w:val="000000" w:themeColor="text1"/>
          <w:spacing w:val="10"/>
          <w:sz w:val="36"/>
          <w:szCs w:val="36"/>
        </w:rPr>
        <w:t>Calculate Client Security Hash</w:t>
      </w:r>
    </w:p>
    <w:p w14:paraId="7F809A15" w14:textId="526B51CA" w:rsidR="008A3953" w:rsidRDefault="008A3953" w:rsidP="008A3953">
      <w:pPr>
        <w:ind w:left="720"/>
        <w:rPr>
          <w:rFonts w:ascii="Arial" w:eastAsia="SimSun" w:hAnsi="Arial" w:cs="Arial"/>
          <w:color w:val="000000" w:themeColor="text1"/>
          <w:spacing w:val="10"/>
          <w:sz w:val="40"/>
          <w:szCs w:val="40"/>
        </w:rPr>
      </w:pPr>
    </w:p>
    <w:p w14:paraId="2E35356D" w14:textId="56C72288" w:rsidR="00B026EA" w:rsidRPr="00B026EA" w:rsidRDefault="002D24F0" w:rsidP="00B026EA">
      <w:pPr>
        <w:ind w:left="720"/>
        <w:rPr>
          <w:rFonts w:ascii="Arial" w:eastAsia="SimSun" w:hAnsi="Arial" w:cs="Arial"/>
          <w:color w:val="000000" w:themeColor="text1"/>
          <w:spacing w:val="10"/>
          <w:sz w:val="40"/>
          <w:szCs w:val="40"/>
        </w:rPr>
      </w:pPr>
      <w:r>
        <w:rPr>
          <w:rFonts w:ascii="Arial" w:eastAsia="SimSun" w:hAnsi="Arial" w:cs="Arial"/>
          <w:color w:val="000000" w:themeColor="text1"/>
          <w:spacing w:val="10"/>
          <w:sz w:val="40"/>
          <w:szCs w:val="40"/>
        </w:rPr>
        <w:t xml:space="preserve">                                              </w:t>
      </w:r>
      <w:r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 xml:space="preserve">                                                             </w:t>
      </w:r>
    </w:p>
    <w:p w14:paraId="41510F79" w14:textId="54788271" w:rsidR="00BA02DB" w:rsidRDefault="00BA02DB" w:rsidP="00BA02DB">
      <w:pPr>
        <w:ind w:left="720"/>
        <w:rPr>
          <w:rFonts w:ascii="Arial" w:eastAsia="SimSun" w:hAnsi="Arial" w:cs="Arial"/>
          <w:color w:val="000000" w:themeColor="text1"/>
          <w:spacing w:val="10"/>
          <w:sz w:val="28"/>
          <w:szCs w:val="40"/>
          <w:lang w:val="en-US"/>
        </w:rPr>
      </w:pPr>
      <w:r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>Version v</w:t>
      </w:r>
      <w:r w:rsidR="00252EB6"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>1</w:t>
      </w:r>
      <w:r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>.</w:t>
      </w:r>
      <w:r w:rsidR="00290132"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>0</w:t>
      </w:r>
    </w:p>
    <w:p w14:paraId="5C02FD7F" w14:textId="2E242599" w:rsidR="008A3953" w:rsidRDefault="008A3953" w:rsidP="008A3953">
      <w:pPr>
        <w:ind w:left="720"/>
        <w:rPr>
          <w:rFonts w:ascii="Arial" w:eastAsia="SimSun" w:hAnsi="Arial" w:cs="Arial"/>
          <w:color w:val="000000" w:themeColor="text1"/>
          <w:spacing w:val="10"/>
          <w:sz w:val="28"/>
          <w:szCs w:val="40"/>
        </w:rPr>
      </w:pPr>
    </w:p>
    <w:p w14:paraId="79C3D011" w14:textId="49D52022" w:rsidR="008A3953" w:rsidRDefault="002D24F0" w:rsidP="008A3953">
      <w:pPr>
        <w:ind w:left="720"/>
        <w:rPr>
          <w:rFonts w:ascii="Arial" w:eastAsia="SimSun" w:hAnsi="Arial" w:cs="Arial"/>
          <w:color w:val="000000" w:themeColor="text1"/>
          <w:spacing w:val="10"/>
          <w:sz w:val="28"/>
          <w:szCs w:val="40"/>
        </w:rPr>
      </w:pPr>
      <w:r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 xml:space="preserve"> </w:t>
      </w:r>
      <w:bookmarkEnd w:id="0"/>
      <w:r w:rsidR="004264C8">
        <w:rPr>
          <w:rFonts w:ascii="Arial" w:eastAsia="SimSun" w:hAnsi="Arial" w:cs="Arial"/>
          <w:color w:val="000000" w:themeColor="text1"/>
          <w:spacing w:val="10"/>
          <w:sz w:val="28"/>
          <w:szCs w:val="40"/>
        </w:rPr>
        <w:t>May 2025</w:t>
      </w:r>
    </w:p>
    <w:p w14:paraId="274C8086" w14:textId="77777777" w:rsidR="00022755" w:rsidRDefault="00022755" w:rsidP="008A3953">
      <w:pPr>
        <w:ind w:left="720"/>
        <w:rPr>
          <w:rFonts w:ascii="Arial" w:eastAsia="SimSun" w:hAnsi="Arial" w:cs="Arial"/>
          <w:color w:val="000000" w:themeColor="text1"/>
          <w:spacing w:val="10"/>
          <w:sz w:val="28"/>
          <w:szCs w:val="40"/>
        </w:rPr>
      </w:pPr>
    </w:p>
    <w:p w14:paraId="5B10DA41" w14:textId="2EE3B0A7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FFCCE2E" w14:textId="15EE07BA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7AB2C48" w14:textId="5285B85C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EFE829A" w14:textId="50E1AFC7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7D21578E" w14:textId="155A295F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3EF1E0C0" w14:textId="6DA03C60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3739112F" w14:textId="309DC617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2FC51DCC" w14:textId="47B9B1BA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39E416AB" w14:textId="1CDE5FCE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A0E1850" w14:textId="2DF6AE46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B888BC5" w14:textId="082461B6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76C5474D" w14:textId="3972C9A8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03AF0DF9" w14:textId="430474B5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CFE26F6" w14:textId="0ECDB8EB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053BC8EC" w14:textId="7091F243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2A07D5C0" w14:textId="266DD6FB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EDD1C85" w14:textId="4763826A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4F8EE902" w14:textId="00B8CF40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4CF37CAD" w14:textId="3D01699C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7A3D4BBA" w14:textId="224A7B5F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E6BB804" w14:textId="3694A244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7F21E37D" w14:textId="00C7E77B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0080A04" w14:textId="2C9C9909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0EA7B4DB" w14:textId="2341800A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22D9BBBA" w14:textId="03B7A278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36E08BFE" w14:textId="261C30DD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228B43C9" w14:textId="7F0B51E1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70512ADB" w14:textId="0C5EB00E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3B94531B" w14:textId="70EE0E27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06889E3D" w14:textId="1F681762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5D16D07" w14:textId="0C9098A4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745E229" w14:textId="78B70B9D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2F32F92" w14:textId="45FD21BB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274F906" w14:textId="0C95516D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1AA021C5" w14:textId="53CD00B3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53163F9" w14:textId="69814A21" w:rsidR="0ED96F3C" w:rsidRDefault="0ED96F3C" w:rsidP="0ED96F3C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2794CEC5" w14:textId="1B858BB0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D4C9EEC" w14:textId="103E88FA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4A19A361" w14:textId="549DA1CB" w:rsidR="004264C8" w:rsidRDefault="004264C8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3E54D59E" w14:textId="5793E550" w:rsidR="004264C8" w:rsidRDefault="004264C8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FD122E0" w14:textId="7533CC08" w:rsidR="004264C8" w:rsidRDefault="004264C8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F2734E2" w14:textId="77777777" w:rsidR="004264C8" w:rsidRDefault="004264C8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5E3365C0" w14:textId="6106F73D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24080E58" w14:textId="77777777" w:rsidR="002B0FAA" w:rsidRDefault="002B0FAA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347D159" w14:textId="79FDAA7F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6546B9EA" w14:textId="77777777" w:rsidR="008A3953" w:rsidRDefault="008A3953" w:rsidP="008A3953">
      <w:pPr>
        <w:pStyle w:val="EYCoverSubTitle"/>
        <w:ind w:left="0" w:firstLine="0"/>
        <w:jc w:val="both"/>
        <w:rPr>
          <w:rFonts w:ascii="Arial" w:hAnsi="Arial" w:cs="Arial"/>
          <w:lang w:val="en-IE"/>
        </w:rPr>
      </w:pPr>
    </w:p>
    <w:p w14:paraId="0DF0BE52" w14:textId="77777777" w:rsidR="00B264BF" w:rsidRPr="00313A10" w:rsidRDefault="00B264BF" w:rsidP="00486DDC">
      <w:pPr>
        <w:pStyle w:val="EYContents"/>
        <w:jc w:val="both"/>
        <w:rPr>
          <w:rFonts w:ascii="Arial" w:hAnsi="Arial" w:cs="Arial"/>
          <w:color w:val="auto"/>
          <w:sz w:val="32"/>
          <w:szCs w:val="32"/>
          <w:lang w:val="en-IE"/>
        </w:rPr>
      </w:pPr>
      <w:bookmarkStart w:id="1" w:name="_Toc499801928"/>
      <w:bookmarkStart w:id="2" w:name="_Toc499801940"/>
      <w:bookmarkStart w:id="3" w:name="_Toc499801961"/>
      <w:bookmarkStart w:id="4" w:name="_Toc499802031"/>
      <w:r w:rsidRPr="00313A10">
        <w:rPr>
          <w:rFonts w:ascii="Arial" w:hAnsi="Arial" w:cs="Arial"/>
          <w:color w:val="auto"/>
          <w:sz w:val="32"/>
          <w:szCs w:val="32"/>
          <w:lang w:val="en-IE"/>
        </w:rPr>
        <w:lastRenderedPageBreak/>
        <w:t xml:space="preserve">Table of </w:t>
      </w:r>
      <w:r w:rsidR="00A21B51" w:rsidRPr="00313A10">
        <w:rPr>
          <w:rFonts w:ascii="Arial" w:hAnsi="Arial" w:cs="Arial"/>
          <w:color w:val="auto"/>
          <w:sz w:val="32"/>
          <w:szCs w:val="32"/>
          <w:lang w:val="en-IE"/>
        </w:rPr>
        <w:t>c</w:t>
      </w:r>
      <w:r w:rsidRPr="00313A10">
        <w:rPr>
          <w:rFonts w:ascii="Arial" w:hAnsi="Arial" w:cs="Arial"/>
          <w:color w:val="auto"/>
          <w:sz w:val="32"/>
          <w:szCs w:val="32"/>
          <w:lang w:val="en-IE"/>
        </w:rPr>
        <w:t>ontents</w:t>
      </w:r>
      <w:bookmarkEnd w:id="1"/>
      <w:bookmarkEnd w:id="2"/>
      <w:bookmarkEnd w:id="3"/>
      <w:bookmarkEnd w:id="4"/>
    </w:p>
    <w:p w14:paraId="79E49615" w14:textId="2BA39D16" w:rsidR="00092217" w:rsidRPr="001E2976" w:rsidRDefault="00D2238F">
      <w:pPr>
        <w:pStyle w:val="TOC1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r w:rsidRPr="001E2976">
        <w:rPr>
          <w:rFonts w:asciiTheme="minorHAnsi" w:hAnsiTheme="minorHAnsi" w:cstheme="minorHAnsi"/>
          <w:sz w:val="24"/>
          <w:lang w:val="en-IE"/>
        </w:rPr>
        <w:fldChar w:fldCharType="begin"/>
      </w:r>
      <w:r w:rsidRPr="001E2976">
        <w:rPr>
          <w:rFonts w:asciiTheme="minorHAnsi" w:hAnsiTheme="minorHAnsi" w:cstheme="minorHAnsi"/>
          <w:sz w:val="24"/>
          <w:lang w:val="en-IE"/>
        </w:rPr>
        <w:instrText xml:space="preserve"> TOC \h \z \t "EY Heading 1,1,EY Heading 2,2,EY Heading 3,3" </w:instrText>
      </w:r>
      <w:r w:rsidRPr="001E2976">
        <w:rPr>
          <w:rFonts w:asciiTheme="minorHAnsi" w:hAnsiTheme="minorHAnsi" w:cstheme="minorHAnsi"/>
          <w:sz w:val="24"/>
          <w:lang w:val="en-IE"/>
        </w:rPr>
        <w:fldChar w:fldCharType="separate"/>
      </w:r>
      <w:hyperlink w:anchor="_Toc112776116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1.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Release note: PREPROD to PROD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_Toc112776116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3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413D575C" w14:textId="6DACA261" w:rsidR="00092217" w:rsidRPr="001E2976" w:rsidRDefault="00B45AD9">
      <w:pPr>
        <w:pStyle w:val="TOC1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0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2.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Installation Pre-Requisites: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_Toc112776120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4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694D4C1F" w14:textId="7694B0EB" w:rsidR="00092217" w:rsidRPr="001E2976" w:rsidRDefault="00B45AD9">
      <w:pPr>
        <w:pStyle w:val="TOC1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1" w:history="1">
        <w:r w:rsidR="00092217" w:rsidRPr="001E2976">
          <w:rPr>
            <w:rStyle w:val="Hyperlink"/>
            <w:rFonts w:asciiTheme="minorHAnsi" w:hAnsiTheme="minorHAnsi" w:cstheme="minorHAnsi"/>
            <w:sz w:val="24"/>
            <w:lang w:val="en-AU"/>
          </w:rPr>
          <w:t>3.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Installation Instruction: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_Toc112776121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5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556E2A16" w14:textId="365DA57B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2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3.1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Source processes (published)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_Toc112776122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5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7E516C40" w14:textId="5674577B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3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3.2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Process references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_Toc112776123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5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14B2C06C" w14:textId="08CADCAF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4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3.3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Object references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_Toc112776124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5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288CBBBD" w14:textId="5F05946F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5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3.4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Queues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_Toc112776125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6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3A0B0698" w14:textId="7444CC4E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6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3.5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Calendars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_Toc112776126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7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5408D341" w14:textId="532393BA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7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3.6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Environment variables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_Toc112776127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7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719D3CE0" w14:textId="470AFF2F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8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3.7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Credentials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_Toc112776128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7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38355C87" w14:textId="09543266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29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3.8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Fonts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_Toc112776129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7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722B8A52" w14:textId="5C57DE61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30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3.9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Deployment instructions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_Toc112776130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8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0B665F7B" w14:textId="1685E1ED" w:rsidR="00092217" w:rsidRPr="001E2976" w:rsidRDefault="00B45AD9">
      <w:pPr>
        <w:pStyle w:val="TOC2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31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3.10</w:t>
        </w:r>
        <w:r w:rsidR="00092217" w:rsidRPr="001E2976">
          <w:rPr>
            <w:rFonts w:asciiTheme="minorHAnsi" w:eastAsiaTheme="minorEastAsia" w:hAnsiTheme="minorHAnsi" w:cstheme="minorHAnsi"/>
            <w:kern w:val="0"/>
            <w:sz w:val="24"/>
            <w:lang w:val="en-IN" w:eastAsia="en-IN"/>
          </w:rPr>
          <w:tab/>
        </w:r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Code Package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_Toc112776131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9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7169B68A" w14:textId="417AF7F8" w:rsidR="00092217" w:rsidRPr="001E2976" w:rsidRDefault="00B45AD9">
      <w:pPr>
        <w:pStyle w:val="TOC1"/>
        <w:rPr>
          <w:rFonts w:asciiTheme="minorHAnsi" w:eastAsiaTheme="minorEastAsia" w:hAnsiTheme="minorHAnsi" w:cstheme="minorHAnsi"/>
          <w:kern w:val="0"/>
          <w:sz w:val="24"/>
          <w:lang w:val="en-IN" w:eastAsia="en-IN"/>
        </w:rPr>
      </w:pPr>
      <w:hyperlink w:anchor="_Toc112776132" w:history="1">
        <w:r w:rsidR="00092217" w:rsidRPr="001E2976">
          <w:rPr>
            <w:rStyle w:val="Hyperlink"/>
            <w:rFonts w:asciiTheme="minorHAnsi" w:hAnsiTheme="minorHAnsi" w:cstheme="minorHAnsi"/>
            <w:sz w:val="24"/>
          </w:rPr>
          <w:t>4. Installation Verification Instructions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tab/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begin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instrText xml:space="preserve"> PAGEREF _Toc112776132 \h </w:instrText>
        </w:r>
        <w:r w:rsidR="00092217" w:rsidRPr="001E2976">
          <w:rPr>
            <w:rFonts w:asciiTheme="minorHAnsi" w:hAnsiTheme="minorHAnsi" w:cstheme="minorHAnsi"/>
            <w:webHidden/>
            <w:sz w:val="24"/>
          </w:rPr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separate"/>
        </w:r>
        <w:r w:rsidR="00092217" w:rsidRPr="001E2976">
          <w:rPr>
            <w:rFonts w:asciiTheme="minorHAnsi" w:hAnsiTheme="minorHAnsi" w:cstheme="minorHAnsi"/>
            <w:webHidden/>
            <w:sz w:val="24"/>
          </w:rPr>
          <w:t>10</w:t>
        </w:r>
        <w:r w:rsidR="00092217" w:rsidRPr="001E2976">
          <w:rPr>
            <w:rFonts w:asciiTheme="minorHAnsi" w:hAnsiTheme="minorHAnsi" w:cstheme="minorHAnsi"/>
            <w:webHidden/>
            <w:sz w:val="24"/>
          </w:rPr>
          <w:fldChar w:fldCharType="end"/>
        </w:r>
      </w:hyperlink>
    </w:p>
    <w:p w14:paraId="3B6C69F6" w14:textId="7F8CC98F" w:rsidR="00B264BF" w:rsidRPr="001E2976" w:rsidRDefault="00D2238F" w:rsidP="00486DDC">
      <w:pPr>
        <w:pStyle w:val="EYContentsContinued"/>
        <w:tabs>
          <w:tab w:val="right" w:leader="dot" w:pos="9000"/>
        </w:tabs>
        <w:jc w:val="both"/>
        <w:rPr>
          <w:rFonts w:asciiTheme="minorHAnsi" w:hAnsiTheme="minorHAnsi" w:cstheme="minorHAnsi"/>
          <w:sz w:val="24"/>
          <w:lang w:val="en-IE"/>
        </w:rPr>
      </w:pPr>
      <w:r w:rsidRPr="001E2976">
        <w:rPr>
          <w:rFonts w:asciiTheme="minorHAnsi" w:hAnsiTheme="minorHAnsi" w:cstheme="minorHAnsi"/>
          <w:noProof/>
          <w:color w:val="auto"/>
          <w:sz w:val="24"/>
          <w:lang w:val="en-IE" w:eastAsia="en-GB"/>
        </w:rPr>
        <w:fldChar w:fldCharType="end"/>
      </w:r>
    </w:p>
    <w:p w14:paraId="35D2A702" w14:textId="12536543" w:rsidR="00FE3921" w:rsidRPr="00933DA2" w:rsidRDefault="00FE3921">
      <w:pPr>
        <w:widowControl/>
        <w:autoSpaceDE/>
        <w:autoSpaceDN/>
        <w:adjustRightInd/>
        <w:spacing w:line="240" w:lineRule="auto"/>
        <w:rPr>
          <w:rFonts w:ascii="Arial" w:hAnsi="Arial" w:cs="Arial"/>
          <w:kern w:val="12"/>
          <w:sz w:val="20"/>
          <w:szCs w:val="24"/>
        </w:rPr>
      </w:pPr>
      <w:r w:rsidRPr="00933DA2">
        <w:rPr>
          <w:rFonts w:ascii="Arial" w:hAnsi="Arial" w:cs="Arial"/>
        </w:rPr>
        <w:br w:type="page"/>
      </w:r>
    </w:p>
    <w:p w14:paraId="42C34E81" w14:textId="77777777" w:rsidR="00FE3921" w:rsidRPr="00350842" w:rsidRDefault="00FE3921" w:rsidP="00350842">
      <w:pPr>
        <w:pStyle w:val="EYHeading1"/>
        <w:tabs>
          <w:tab w:val="clear" w:pos="0"/>
        </w:tabs>
        <w:rPr>
          <w:rFonts w:ascii="Arial" w:hAnsi="Arial" w:cs="Arial"/>
          <w:color w:val="auto"/>
          <w:sz w:val="36"/>
          <w:szCs w:val="36"/>
        </w:rPr>
      </w:pPr>
      <w:bookmarkStart w:id="5" w:name="_Toc112776116"/>
      <w:r w:rsidRPr="00350842">
        <w:rPr>
          <w:rFonts w:ascii="Arial" w:hAnsi="Arial" w:cs="Arial"/>
          <w:color w:val="auto"/>
          <w:sz w:val="36"/>
          <w:szCs w:val="36"/>
        </w:rPr>
        <w:lastRenderedPageBreak/>
        <w:t>Release note: PREPROD to PROD</w:t>
      </w:r>
      <w:bookmarkEnd w:id="5"/>
    </w:p>
    <w:tbl>
      <w:tblPr>
        <w:tblStyle w:val="MediumShading1-Accent1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1"/>
        <w:gridCol w:w="4368"/>
      </w:tblGrid>
      <w:tr w:rsidR="000B181B" w:rsidRPr="00933DA2" w14:paraId="13AD735E" w14:textId="77777777" w:rsidTr="00B95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31849B"/>
            <w:vAlign w:val="center"/>
          </w:tcPr>
          <w:p w14:paraId="65780D37" w14:textId="7DAD8A95" w:rsidR="000B181B" w:rsidRPr="006163D6" w:rsidRDefault="000B181B" w:rsidP="00B95372">
            <w:pPr>
              <w:pStyle w:val="EYBodytextwithparaspace"/>
              <w:rPr>
                <w:rFonts w:ascii="Arial" w:hAnsi="Arial" w:cs="Arial"/>
              </w:rPr>
            </w:pPr>
            <w:r w:rsidRPr="006163D6">
              <w:rPr>
                <w:rFonts w:ascii="Arial" w:hAnsi="Arial" w:cs="Arial"/>
              </w:rPr>
              <w:t>P</w:t>
            </w:r>
            <w:r w:rsidR="00AA6DC6" w:rsidRPr="006163D6">
              <w:rPr>
                <w:rFonts w:ascii="Arial" w:hAnsi="Arial" w:cs="Arial"/>
              </w:rPr>
              <w:t>ackage Details</w:t>
            </w:r>
          </w:p>
        </w:tc>
        <w:tc>
          <w:tcPr>
            <w:tcW w:w="4368" w:type="dxa"/>
            <w:shd w:val="clear" w:color="auto" w:fill="31849B"/>
            <w:vAlign w:val="center"/>
          </w:tcPr>
          <w:p w14:paraId="499FD4A4" w14:textId="77777777" w:rsidR="000B181B" w:rsidRPr="006163D6" w:rsidRDefault="000B181B" w:rsidP="00B95372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163D6">
              <w:rPr>
                <w:rFonts w:ascii="Arial" w:hAnsi="Arial" w:cs="Arial"/>
              </w:rPr>
              <w:t>Comments</w:t>
            </w:r>
          </w:p>
        </w:tc>
      </w:tr>
      <w:tr w:rsidR="000B181B" w:rsidRPr="00933DA2" w14:paraId="0E1D2FF7" w14:textId="77777777" w:rsidTr="00B95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002FA42F" w14:textId="33965707" w:rsidR="000B181B" w:rsidRPr="00313A10" w:rsidRDefault="000B181B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313A10">
              <w:rPr>
                <w:rFonts w:ascii="Arial" w:hAnsi="Arial" w:cs="Arial"/>
                <w:b w:val="0"/>
                <w:bCs w:val="0"/>
              </w:rPr>
              <w:t>Package Name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3EBA5A0B" w14:textId="3EB2200B" w:rsidR="000B181B" w:rsidRPr="00A5779A" w:rsidRDefault="004264C8" w:rsidP="00B95372">
            <w:pPr>
              <w:pStyle w:val="EYBodytextwithparaspace"/>
              <w:numPr>
                <w:ilvl w:val="4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264C8">
              <w:rPr>
                <w:rFonts w:ascii="Arial" w:hAnsi="Arial" w:cs="Arial"/>
              </w:rPr>
              <w:t>Calculate Client Security Hash</w:t>
            </w:r>
          </w:p>
        </w:tc>
      </w:tr>
      <w:tr w:rsidR="00611D33" w:rsidRPr="00933DA2" w14:paraId="391B0069" w14:textId="77777777" w:rsidTr="00B953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311CD506" w14:textId="24501B65" w:rsidR="00611D33" w:rsidRPr="00313A10" w:rsidRDefault="5E469608" w:rsidP="00B95372">
            <w:pPr>
              <w:pStyle w:val="EYBodytextwithparaspace"/>
              <w:rPr>
                <w:rFonts w:ascii="Arial" w:hAnsi="Arial" w:cs="Arial"/>
              </w:rPr>
            </w:pPr>
            <w:r w:rsidRPr="2AF04A09">
              <w:rPr>
                <w:rFonts w:ascii="Arial" w:hAnsi="Arial" w:cs="Arial"/>
                <w:b w:val="0"/>
                <w:bCs w:val="0"/>
              </w:rPr>
              <w:t>Release Name</w:t>
            </w:r>
            <w:r>
              <w:rPr>
                <w:b w:val="0"/>
                <w:bCs w:val="0"/>
              </w:rPr>
              <w:t xml:space="preserve">  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3A250419" w14:textId="3C226DA6" w:rsidR="00611D33" w:rsidRPr="00A5779A" w:rsidRDefault="004264C8" w:rsidP="00B95372">
            <w:pPr>
              <w:pStyle w:val="EYBodytextwithparaspace"/>
              <w:numPr>
                <w:ilvl w:val="4"/>
                <w:numId w:val="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4264C8">
              <w:rPr>
                <w:rFonts w:ascii="Arial" w:hAnsi="Arial" w:cs="Arial"/>
              </w:rPr>
              <w:t>Calculate Client Security Hash Release</w:t>
            </w:r>
          </w:p>
        </w:tc>
      </w:tr>
      <w:tr w:rsidR="000B181B" w:rsidRPr="00933DA2" w14:paraId="696BFAB7" w14:textId="77777777" w:rsidTr="00B95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10C5E209" w14:textId="1D3A8839" w:rsidR="000B181B" w:rsidRPr="00313A10" w:rsidRDefault="006A32AB" w:rsidP="00B95372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Developed</w:t>
            </w:r>
            <w:r w:rsidR="000B181B" w:rsidRPr="00313A10">
              <w:rPr>
                <w:rFonts w:ascii="Arial" w:hAnsi="Arial" w:cs="Arial"/>
                <w:b w:val="0"/>
                <w:bCs w:val="0"/>
              </w:rPr>
              <w:t xml:space="preserve"> by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127D3BCE" w14:textId="7EE68D3D" w:rsidR="000B181B" w:rsidRPr="00933DA2" w:rsidRDefault="004264C8" w:rsidP="00B95372">
            <w:pPr>
              <w:pStyle w:val="EYBodytextwithpara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Yasar Mirza</w:t>
            </w:r>
          </w:p>
        </w:tc>
      </w:tr>
      <w:tr w:rsidR="000B181B" w:rsidRPr="00933DA2" w14:paraId="79043064" w14:textId="77777777" w:rsidTr="00B953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6E7E371D" w14:textId="6D2712CD" w:rsidR="000B181B" w:rsidRPr="00757713" w:rsidRDefault="2FC7F293" w:rsidP="00B95372">
            <w:pPr>
              <w:pStyle w:val="EYBodytextwithparaspace"/>
              <w:rPr>
                <w:rFonts w:ascii="Arial" w:hAnsi="Arial" w:cs="Arial"/>
              </w:rPr>
            </w:pPr>
            <w:r w:rsidRPr="7F2D1B2B">
              <w:rPr>
                <w:rFonts w:ascii="Arial" w:hAnsi="Arial" w:cs="Arial"/>
                <w:b w:val="0"/>
                <w:bCs w:val="0"/>
              </w:rPr>
              <w:t>Process owner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7B153E4E" w14:textId="6EF07AC4" w:rsidR="000B181B" w:rsidRPr="00933DA2" w:rsidRDefault="000B181B" w:rsidP="00B95372">
            <w:pPr>
              <w:pStyle w:val="EYBodytextwithparaspac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</w:rPr>
            </w:pPr>
          </w:p>
        </w:tc>
      </w:tr>
      <w:tr w:rsidR="00A07438" w:rsidRPr="00933DA2" w14:paraId="4973B56E" w14:textId="77777777" w:rsidTr="00B95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30C1687C" w14:textId="2AA4B5EE" w:rsidR="00A07438" w:rsidRPr="00313A10" w:rsidRDefault="07C171BA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7F2D1B2B">
              <w:rPr>
                <w:rFonts w:ascii="Arial" w:hAnsi="Arial" w:cs="Arial"/>
                <w:b w:val="0"/>
                <w:bCs w:val="0"/>
              </w:rPr>
              <w:t>Process SME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06D23624" w14:textId="1AA2A57F" w:rsidR="00A07438" w:rsidRPr="00933DA2" w:rsidRDefault="00A07438" w:rsidP="00B95372">
            <w:pPr>
              <w:pStyle w:val="EYHeading2"/>
              <w:keepNext w:val="0"/>
              <w:numPr>
                <w:ilvl w:val="0"/>
                <w:numId w:val="9"/>
              </w:numPr>
              <w:spacing w:before="0" w:after="240" w:line="2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</w:tc>
      </w:tr>
      <w:tr w:rsidR="00A07438" w:rsidRPr="00933DA2" w14:paraId="5663B7B3" w14:textId="77777777" w:rsidTr="00B953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1FBD9CD2" w14:textId="61275772" w:rsidR="00A07438" w:rsidRPr="00313A10" w:rsidRDefault="00A07438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313A10">
              <w:rPr>
                <w:rFonts w:ascii="Arial" w:hAnsi="Arial" w:cs="Arial"/>
                <w:b w:val="0"/>
                <w:bCs w:val="0"/>
              </w:rPr>
              <w:t>Live testing signoff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4835E374" w14:textId="66F70B37" w:rsidR="00A07438" w:rsidRPr="00933DA2" w:rsidRDefault="004264C8" w:rsidP="00B95372">
            <w:pPr>
              <w:pStyle w:val="EYHeading2"/>
              <w:keepNext w:val="0"/>
              <w:numPr>
                <w:ilvl w:val="0"/>
                <w:numId w:val="9"/>
              </w:numPr>
              <w:spacing w:before="0" w:after="240" w:line="260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</w:rPr>
            </w:pPr>
            <w:r>
              <w:rPr>
                <w:rFonts w:ascii="Arial" w:hAnsi="Arial" w:cs="Arial"/>
                <w:b w:val="0"/>
                <w:color w:val="auto"/>
                <w:sz w:val="20"/>
              </w:rPr>
              <w:t>19</w:t>
            </w:r>
            <w:r w:rsidR="00163ED3">
              <w:rPr>
                <w:rFonts w:ascii="Arial" w:hAnsi="Arial" w:cs="Arial"/>
                <w:b w:val="0"/>
                <w:color w:val="auto"/>
                <w:sz w:val="20"/>
              </w:rPr>
              <w:t>/</w:t>
            </w:r>
            <w:r>
              <w:rPr>
                <w:rFonts w:ascii="Arial" w:hAnsi="Arial" w:cs="Arial"/>
                <w:b w:val="0"/>
                <w:color w:val="auto"/>
                <w:sz w:val="20"/>
              </w:rPr>
              <w:t>05</w:t>
            </w:r>
            <w:r w:rsidR="00163ED3">
              <w:rPr>
                <w:rFonts w:ascii="Arial" w:hAnsi="Arial" w:cs="Arial"/>
                <w:b w:val="0"/>
                <w:color w:val="auto"/>
                <w:sz w:val="20"/>
              </w:rPr>
              <w:t>/202</w:t>
            </w:r>
            <w:r>
              <w:rPr>
                <w:rFonts w:ascii="Arial" w:hAnsi="Arial" w:cs="Arial"/>
                <w:b w:val="0"/>
                <w:color w:val="auto"/>
                <w:sz w:val="20"/>
              </w:rPr>
              <w:t>5</w:t>
            </w:r>
          </w:p>
        </w:tc>
      </w:tr>
      <w:tr w:rsidR="00A07438" w:rsidRPr="00933DA2" w14:paraId="4977B080" w14:textId="77777777" w:rsidTr="00B95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3CFA11BE" w14:textId="55647A0D" w:rsidR="00A07438" w:rsidRPr="00313A10" w:rsidRDefault="00A07438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313A10">
              <w:rPr>
                <w:rFonts w:ascii="Arial" w:hAnsi="Arial" w:cs="Arial"/>
                <w:b w:val="0"/>
                <w:bCs w:val="0"/>
              </w:rPr>
              <w:t>Release approved by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60878149" w14:textId="6CB3A903" w:rsidR="00A07438" w:rsidRPr="00933DA2" w:rsidRDefault="00A07438" w:rsidP="00B95372">
            <w:pPr>
              <w:pStyle w:val="EYHeading2"/>
              <w:keepNext w:val="0"/>
              <w:numPr>
                <w:ilvl w:val="0"/>
                <w:numId w:val="9"/>
              </w:numPr>
              <w:spacing w:before="0" w:after="240" w:line="2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</w:rPr>
            </w:pPr>
          </w:p>
        </w:tc>
      </w:tr>
      <w:tr w:rsidR="00A07438" w:rsidRPr="00933DA2" w14:paraId="4C6A4863" w14:textId="77777777" w:rsidTr="00B953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53C4D3DC" w14:textId="671BF4FD" w:rsidR="00A07438" w:rsidRPr="00313A10" w:rsidRDefault="00A07438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313A10">
              <w:rPr>
                <w:rFonts w:ascii="Arial" w:hAnsi="Arial" w:cs="Arial"/>
                <w:b w:val="0"/>
                <w:bCs w:val="0"/>
              </w:rPr>
              <w:t>Target System &amp; Version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410087E6" w14:textId="4367DAEA" w:rsidR="00A07438" w:rsidRPr="00933DA2" w:rsidRDefault="00A07438" w:rsidP="00B95372">
            <w:pPr>
              <w:pStyle w:val="EYHeading2"/>
              <w:keepNext w:val="0"/>
              <w:numPr>
                <w:ilvl w:val="0"/>
                <w:numId w:val="9"/>
              </w:numPr>
              <w:spacing w:before="0" w:after="240" w:line="260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</w:rPr>
            </w:pPr>
          </w:p>
        </w:tc>
      </w:tr>
      <w:tr w:rsidR="00A07438" w:rsidRPr="00933DA2" w14:paraId="621AC151" w14:textId="77777777" w:rsidTr="00B95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00E3E57B" w14:textId="7CB45684" w:rsidR="00A07438" w:rsidRPr="00313A10" w:rsidRDefault="00A07438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313A10">
              <w:rPr>
                <w:rFonts w:ascii="Arial" w:hAnsi="Arial" w:cs="Arial"/>
                <w:b w:val="0"/>
                <w:bCs w:val="0"/>
              </w:rPr>
              <w:t>Target Server(s)</w:t>
            </w:r>
          </w:p>
        </w:tc>
        <w:tc>
          <w:tcPr>
            <w:tcW w:w="4368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43"/>
            </w:tblGrid>
            <w:tr w:rsidR="007D0A0C" w:rsidRPr="00495749" w14:paraId="7AFF8A3E" w14:textId="77777777" w:rsidTr="007D0A0C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EE4CD0" w14:textId="1DE8EA24" w:rsidR="007D0A0C" w:rsidRDefault="007D0A0C" w:rsidP="004264C8">
                  <w:pPr>
                    <w:pStyle w:val="NormalWeb"/>
                    <w:framePr w:hSpace="180" w:wrap="around" w:vAnchor="text" w:hAnchor="text" w:y="1"/>
                    <w:suppressOverlap/>
                    <w:rPr>
                      <w:rFonts w:ascii="Calibri" w:hAnsi="Calibri"/>
                      <w:sz w:val="22"/>
                      <w:lang w:val="en-IN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D059A5C" w14:textId="39BC3B76" w:rsidR="007D0A0C" w:rsidRPr="00495749" w:rsidRDefault="00FB6A5A" w:rsidP="004264C8">
                  <w:pPr>
                    <w:pStyle w:val="NormalWeb"/>
                    <w:framePr w:hSpace="180" w:wrap="around" w:vAnchor="text" w:hAnchor="text" w:y="1"/>
                    <w:suppressOverlap/>
                    <w:rPr>
                      <w:rFonts w:ascii="Arial" w:hAnsi="Arial" w:cs="Arial"/>
                      <w:kern w:val="12"/>
                      <w:sz w:val="20"/>
                      <w:lang w:val="nl-NL" w:eastAsia="nl-NL"/>
                    </w:rPr>
                  </w:pPr>
                  <w:r w:rsidRPr="00FB6A5A">
                    <w:rPr>
                      <w:rFonts w:ascii="Arial" w:hAnsi="Arial" w:cs="Arial"/>
                      <w:kern w:val="12"/>
                      <w:sz w:val="20"/>
                      <w:lang w:val="nl-NL" w:eastAsia="nl-NL"/>
                    </w:rPr>
                    <w:t>10.34.</w:t>
                  </w:r>
                  <w:r w:rsidR="00BC409E">
                    <w:rPr>
                      <w:rFonts w:ascii="Arial" w:hAnsi="Arial" w:cs="Arial"/>
                      <w:kern w:val="12"/>
                      <w:sz w:val="20"/>
                      <w:lang w:val="nl-NL" w:eastAsia="nl-NL"/>
                    </w:rPr>
                    <w:t>174</w:t>
                  </w:r>
                  <w:r w:rsidRPr="00FB6A5A">
                    <w:rPr>
                      <w:rFonts w:ascii="Arial" w:hAnsi="Arial" w:cs="Arial"/>
                      <w:kern w:val="12"/>
                      <w:sz w:val="20"/>
                      <w:lang w:val="nl-NL" w:eastAsia="nl-NL"/>
                    </w:rPr>
                    <w:t>.6</w:t>
                  </w:r>
                  <w:r w:rsidR="00BC409E">
                    <w:rPr>
                      <w:rFonts w:ascii="Arial" w:hAnsi="Arial" w:cs="Arial"/>
                      <w:kern w:val="12"/>
                      <w:sz w:val="20"/>
                      <w:lang w:val="nl-NL" w:eastAsia="nl-NL"/>
                    </w:rPr>
                    <w:t>8</w:t>
                  </w:r>
                </w:p>
              </w:tc>
            </w:tr>
          </w:tbl>
          <w:p w14:paraId="41E750FD" w14:textId="4EBA16E7" w:rsidR="00A07438" w:rsidRPr="00933DA2" w:rsidRDefault="00A07438" w:rsidP="00B95372">
            <w:pPr>
              <w:pStyle w:val="EYHeading2"/>
              <w:keepNext w:val="0"/>
              <w:numPr>
                <w:ilvl w:val="0"/>
                <w:numId w:val="9"/>
              </w:numPr>
              <w:spacing w:before="0" w:after="240" w:line="2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</w:rPr>
            </w:pPr>
          </w:p>
        </w:tc>
      </w:tr>
      <w:tr w:rsidR="00A07438" w:rsidRPr="00933DA2" w14:paraId="4BF82D00" w14:textId="77777777" w:rsidTr="00B953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51" w:type="dxa"/>
            <w:shd w:val="clear" w:color="auto" w:fill="auto"/>
            <w:vAlign w:val="center"/>
          </w:tcPr>
          <w:p w14:paraId="090956D7" w14:textId="09037E61" w:rsidR="00A07438" w:rsidRPr="00313A10" w:rsidRDefault="00A07438" w:rsidP="00B95372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313A10">
              <w:rPr>
                <w:rFonts w:ascii="Arial" w:hAnsi="Arial" w:cs="Arial"/>
                <w:b w:val="0"/>
                <w:bCs w:val="0"/>
              </w:rPr>
              <w:t>Installation Type</w:t>
            </w:r>
          </w:p>
        </w:tc>
        <w:tc>
          <w:tcPr>
            <w:tcW w:w="4368" w:type="dxa"/>
            <w:shd w:val="clear" w:color="auto" w:fill="auto"/>
            <w:vAlign w:val="center"/>
          </w:tcPr>
          <w:p w14:paraId="4655284F" w14:textId="03B437C2" w:rsidR="00A07438" w:rsidRPr="00933DA2" w:rsidRDefault="00A07438" w:rsidP="00B95372">
            <w:pPr>
              <w:pStyle w:val="EYHeading2"/>
              <w:keepNext w:val="0"/>
              <w:numPr>
                <w:ilvl w:val="0"/>
                <w:numId w:val="9"/>
              </w:numPr>
              <w:spacing w:before="0" w:after="240" w:line="260" w:lineRule="atLeas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  <w:sz w:val="20"/>
              </w:rPr>
            </w:pPr>
            <w:bookmarkStart w:id="6" w:name="_Toc112776119"/>
            <w:r>
              <w:rPr>
                <w:rFonts w:ascii="Arial" w:hAnsi="Arial" w:cs="Arial"/>
                <w:b w:val="0"/>
                <w:color w:val="auto"/>
                <w:sz w:val="20"/>
              </w:rPr>
              <w:t>RPA New Deployme</w:t>
            </w:r>
            <w:bookmarkEnd w:id="6"/>
            <w:r w:rsidR="008E28A8">
              <w:rPr>
                <w:rFonts w:ascii="Arial" w:hAnsi="Arial" w:cs="Arial"/>
                <w:b w:val="0"/>
                <w:color w:val="auto"/>
                <w:sz w:val="20"/>
              </w:rPr>
              <w:t>nt</w:t>
            </w:r>
          </w:p>
        </w:tc>
      </w:tr>
    </w:tbl>
    <w:p w14:paraId="4BFD5527" w14:textId="77777777" w:rsidR="00B95372" w:rsidRDefault="00B95372" w:rsidP="00FE3921">
      <w:pPr>
        <w:pStyle w:val="EYBodytextwithparaspace"/>
        <w:rPr>
          <w:rFonts w:ascii="Arial" w:hAnsi="Arial" w:cs="Arial"/>
        </w:rPr>
      </w:pPr>
    </w:p>
    <w:p w14:paraId="575EFDB2" w14:textId="77777777" w:rsidR="00B95372" w:rsidRPr="00B95372" w:rsidRDefault="00B95372" w:rsidP="00B95372">
      <w:pPr>
        <w:rPr>
          <w:lang w:val="en-US"/>
        </w:rPr>
      </w:pPr>
    </w:p>
    <w:p w14:paraId="53CBD8E3" w14:textId="77777777" w:rsidR="00B95372" w:rsidRPr="00B95372" w:rsidRDefault="00B95372" w:rsidP="00B95372">
      <w:pPr>
        <w:rPr>
          <w:lang w:val="en-US"/>
        </w:rPr>
      </w:pPr>
    </w:p>
    <w:p w14:paraId="6432A201" w14:textId="77777777" w:rsidR="00B95372" w:rsidRPr="00B95372" w:rsidRDefault="00B95372" w:rsidP="00B95372">
      <w:pPr>
        <w:rPr>
          <w:lang w:val="en-US"/>
        </w:rPr>
      </w:pPr>
    </w:p>
    <w:p w14:paraId="488A8A2A" w14:textId="77777777" w:rsidR="00B95372" w:rsidRPr="00B95372" w:rsidRDefault="00B95372" w:rsidP="00B95372">
      <w:pPr>
        <w:rPr>
          <w:lang w:val="en-US"/>
        </w:rPr>
      </w:pPr>
    </w:p>
    <w:p w14:paraId="7D19C582" w14:textId="77777777" w:rsidR="00B95372" w:rsidRPr="00B95372" w:rsidRDefault="00B95372" w:rsidP="00B95372">
      <w:pPr>
        <w:rPr>
          <w:lang w:val="en-US"/>
        </w:rPr>
      </w:pPr>
    </w:p>
    <w:p w14:paraId="000A0A0B" w14:textId="77777777" w:rsidR="00B95372" w:rsidRPr="00B95372" w:rsidRDefault="00B95372" w:rsidP="00B95372">
      <w:pPr>
        <w:rPr>
          <w:lang w:val="en-US"/>
        </w:rPr>
      </w:pPr>
    </w:p>
    <w:p w14:paraId="77F480F2" w14:textId="77777777" w:rsidR="00B95372" w:rsidRPr="00B95372" w:rsidRDefault="00B95372" w:rsidP="00B95372">
      <w:pPr>
        <w:rPr>
          <w:lang w:val="en-US"/>
        </w:rPr>
      </w:pPr>
    </w:p>
    <w:p w14:paraId="7D39E80F" w14:textId="77777777" w:rsidR="00B95372" w:rsidRPr="00B95372" w:rsidRDefault="00B95372" w:rsidP="00B95372">
      <w:pPr>
        <w:rPr>
          <w:lang w:val="en-US"/>
        </w:rPr>
      </w:pPr>
    </w:p>
    <w:p w14:paraId="5D27EAA8" w14:textId="77777777" w:rsidR="00B95372" w:rsidRPr="00B95372" w:rsidRDefault="00B95372" w:rsidP="00B95372">
      <w:pPr>
        <w:rPr>
          <w:lang w:val="en-US"/>
        </w:rPr>
      </w:pPr>
    </w:p>
    <w:p w14:paraId="500C3866" w14:textId="77777777" w:rsidR="00B95372" w:rsidRPr="00B95372" w:rsidRDefault="00B95372" w:rsidP="00B95372">
      <w:pPr>
        <w:rPr>
          <w:lang w:val="en-US"/>
        </w:rPr>
      </w:pPr>
    </w:p>
    <w:p w14:paraId="47246338" w14:textId="77777777" w:rsidR="00B95372" w:rsidRPr="00B95372" w:rsidRDefault="00B95372" w:rsidP="00B95372">
      <w:pPr>
        <w:rPr>
          <w:lang w:val="en-US"/>
        </w:rPr>
      </w:pPr>
    </w:p>
    <w:p w14:paraId="59A7908A" w14:textId="7FDC7293" w:rsidR="00FE3921" w:rsidRPr="00933DA2" w:rsidRDefault="00B95372" w:rsidP="00FE3921">
      <w:pPr>
        <w:pStyle w:val="EYBodytextwithparaspace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51C86F0F" w14:textId="4756CEC7" w:rsidR="007750EE" w:rsidRPr="007315A9" w:rsidRDefault="007750EE" w:rsidP="007750EE">
      <w:pPr>
        <w:pStyle w:val="EYHeading1"/>
        <w:tabs>
          <w:tab w:val="clear" w:pos="0"/>
        </w:tabs>
        <w:rPr>
          <w:rFonts w:ascii="Arial" w:hAnsi="Arial" w:cs="Arial"/>
          <w:color w:val="auto"/>
          <w:sz w:val="36"/>
          <w:szCs w:val="36"/>
        </w:rPr>
      </w:pPr>
      <w:bookmarkStart w:id="7" w:name="_Toc112776120"/>
      <w:r w:rsidRPr="007315A9">
        <w:rPr>
          <w:rFonts w:ascii="Arial" w:hAnsi="Arial" w:cs="Arial"/>
          <w:color w:val="auto"/>
          <w:sz w:val="36"/>
          <w:szCs w:val="36"/>
        </w:rPr>
        <w:lastRenderedPageBreak/>
        <w:t>Installation Pre-Requisites:</w:t>
      </w:r>
      <w:bookmarkEnd w:id="7"/>
    </w:p>
    <w:p w14:paraId="2DF93370" w14:textId="64AD3129" w:rsidR="00D6596F" w:rsidRDefault="00D6596F" w:rsidP="00FB6A5A">
      <w:pPr>
        <w:pStyle w:val="EYBodytextwithparaspace"/>
        <w:numPr>
          <w:ilvl w:val="0"/>
          <w:numId w:val="24"/>
        </w:numPr>
        <w:rPr>
          <w:rFonts w:ascii="Arial" w:hAnsi="Arial" w:cs="Arial"/>
        </w:rPr>
      </w:pPr>
      <w:r w:rsidRPr="00D6596F">
        <w:rPr>
          <w:rFonts w:ascii="Arial" w:hAnsi="Arial" w:cs="Arial"/>
        </w:rPr>
        <w:t xml:space="preserve">The bot requires access </w:t>
      </w:r>
      <w:r w:rsidR="004264C8">
        <w:rPr>
          <w:rFonts w:ascii="Arial" w:hAnsi="Arial" w:cs="Arial"/>
        </w:rPr>
        <w:t>Microsoft Edge</w:t>
      </w:r>
      <w:r w:rsidRPr="00D6596F">
        <w:rPr>
          <w:rFonts w:ascii="Arial" w:hAnsi="Arial" w:cs="Arial"/>
        </w:rPr>
        <w:t xml:space="preserve"> in order to </w:t>
      </w:r>
      <w:r w:rsidR="004264C8" w:rsidRPr="00EE5CF9">
        <w:rPr>
          <w:rFonts w:ascii="Arial" w:hAnsi="Arial" w:cs="Arial"/>
          <w:lang w:val="en-IE"/>
        </w:rPr>
        <w:t>retrieve</w:t>
      </w:r>
      <w:r w:rsidR="00EE5CF9" w:rsidRPr="00EE5CF9">
        <w:rPr>
          <w:rFonts w:ascii="Arial" w:hAnsi="Arial" w:cs="Arial"/>
          <w:lang w:val="en-IE"/>
        </w:rPr>
        <w:t xml:space="preserve"> the </w:t>
      </w:r>
      <w:r w:rsidR="004264C8">
        <w:rPr>
          <w:rFonts w:ascii="Arial" w:hAnsi="Arial" w:cs="Arial"/>
          <w:lang w:val="en-IE"/>
        </w:rPr>
        <w:t xml:space="preserve">data </w:t>
      </w:r>
      <w:r w:rsidR="00EE5CF9">
        <w:rPr>
          <w:rFonts w:ascii="Arial" w:hAnsi="Arial" w:cs="Arial"/>
        </w:rPr>
        <w:t>a</w:t>
      </w:r>
      <w:r w:rsidRPr="00D6596F">
        <w:rPr>
          <w:rFonts w:ascii="Arial" w:hAnsi="Arial" w:cs="Arial"/>
        </w:rPr>
        <w:t xml:space="preserve">nd subsequently load the data into the BluePrism </w:t>
      </w:r>
      <w:r w:rsidR="00340A5D" w:rsidRPr="00D6596F">
        <w:rPr>
          <w:rFonts w:ascii="Arial" w:hAnsi="Arial" w:cs="Arial"/>
        </w:rPr>
        <w:t>Work queue</w:t>
      </w:r>
      <w:r w:rsidRPr="00D6596F">
        <w:rPr>
          <w:rFonts w:ascii="Arial" w:hAnsi="Arial" w:cs="Arial"/>
        </w:rPr>
        <w:t>.</w:t>
      </w:r>
    </w:p>
    <w:p w14:paraId="4BB4BEC9" w14:textId="427A07A5" w:rsidR="00FB6A5A" w:rsidRDefault="00FB6A5A" w:rsidP="00FB6A5A">
      <w:pPr>
        <w:pStyle w:val="EYBodytextwithparaspace"/>
        <w:numPr>
          <w:ilvl w:val="0"/>
          <w:numId w:val="24"/>
        </w:numPr>
        <w:rPr>
          <w:rFonts w:ascii="Arial" w:hAnsi="Arial" w:cs="Arial"/>
        </w:rPr>
      </w:pPr>
      <w:r w:rsidRPr="00FB6A5A">
        <w:rPr>
          <w:rFonts w:ascii="Arial" w:hAnsi="Arial" w:cs="Arial"/>
        </w:rPr>
        <w:t xml:space="preserve">The bot should be granted access to </w:t>
      </w:r>
      <w:r w:rsidR="00EA3BC9">
        <w:rPr>
          <w:rFonts w:ascii="Arial" w:hAnsi="Arial" w:cs="Arial"/>
          <w:lang w:val="en-IE"/>
        </w:rPr>
        <w:t>the web application</w:t>
      </w:r>
      <w:r w:rsidR="00EA3BC9">
        <w:rPr>
          <w:rFonts w:ascii="Arial" w:hAnsi="Arial" w:cs="Arial"/>
          <w:lang w:val="en-IE"/>
        </w:rPr>
        <w:t xml:space="preserve"> ACME System and Sha1-Online</w:t>
      </w:r>
      <w:r w:rsidR="00EA3BC9">
        <w:rPr>
          <w:rFonts w:ascii="Arial" w:hAnsi="Arial" w:cs="Arial"/>
          <w:lang w:val="en-IE"/>
        </w:rPr>
        <w:t xml:space="preserve"> </w:t>
      </w:r>
      <w:r w:rsidRPr="00FB6A5A">
        <w:rPr>
          <w:rFonts w:ascii="Arial" w:hAnsi="Arial" w:cs="Arial"/>
        </w:rPr>
        <w:t xml:space="preserve">in order </w:t>
      </w:r>
      <w:r w:rsidR="00EA3BC9">
        <w:rPr>
          <w:rFonts w:ascii="Arial" w:hAnsi="Arial" w:cs="Arial"/>
          <w:lang w:val="en-IE"/>
        </w:rPr>
        <w:t>to access the data.</w:t>
      </w:r>
    </w:p>
    <w:p w14:paraId="155707FD" w14:textId="5D4D7E24" w:rsidR="00A503A2" w:rsidRDefault="00A503A2" w:rsidP="00CB68CF">
      <w:pPr>
        <w:pStyle w:val="EYBodytextwithparaspace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Bot should have access </w:t>
      </w:r>
      <w:r w:rsidR="00F70C3B">
        <w:rPr>
          <w:rFonts w:ascii="Arial" w:hAnsi="Arial" w:cs="Arial"/>
        </w:rPr>
        <w:t xml:space="preserve">to </w:t>
      </w:r>
      <w:r w:rsidR="004264C8">
        <w:rPr>
          <w:rFonts w:ascii="Arial" w:hAnsi="Arial" w:cs="Arial"/>
        </w:rPr>
        <w:t xml:space="preserve">MS Outlook </w:t>
      </w:r>
      <w:r w:rsidR="00BA2647">
        <w:rPr>
          <w:rFonts w:ascii="Arial" w:hAnsi="Arial" w:cs="Arial"/>
        </w:rPr>
        <w:t>Email</w:t>
      </w:r>
      <w:r>
        <w:rPr>
          <w:rFonts w:ascii="Arial" w:hAnsi="Arial" w:cs="Arial"/>
        </w:rPr>
        <w:t xml:space="preserve"> sending mail </w:t>
      </w:r>
      <w:r w:rsidR="0003334B">
        <w:rPr>
          <w:rFonts w:ascii="Arial" w:hAnsi="Arial" w:cs="Arial"/>
        </w:rPr>
        <w:t>notifications.</w:t>
      </w:r>
    </w:p>
    <w:p w14:paraId="438E6AC3" w14:textId="00ED109C" w:rsidR="00E8022B" w:rsidRPr="00B560EC" w:rsidRDefault="0003334B" w:rsidP="00B560EC">
      <w:pPr>
        <w:pStyle w:val="EYBodytextwithparaspace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Bot should have access to Credentials of </w:t>
      </w:r>
    </w:p>
    <w:p w14:paraId="3D58AEB5" w14:textId="684EE3DF" w:rsidR="00350842" w:rsidRPr="00350842" w:rsidRDefault="00350842" w:rsidP="00350842">
      <w:pPr>
        <w:pStyle w:val="EYHeading1"/>
        <w:rPr>
          <w:rFonts w:ascii="Arial" w:hAnsi="Arial" w:cs="Arial"/>
          <w:color w:val="auto"/>
          <w:sz w:val="36"/>
          <w:szCs w:val="36"/>
          <w:lang w:val="en-AU" w:eastAsia="en-GB"/>
        </w:rPr>
      </w:pPr>
      <w:bookmarkStart w:id="8" w:name="_Toc112776121"/>
      <w:r w:rsidRPr="00350842">
        <w:rPr>
          <w:rFonts w:ascii="Arial" w:hAnsi="Arial" w:cs="Arial"/>
          <w:color w:val="auto"/>
          <w:sz w:val="36"/>
          <w:szCs w:val="36"/>
          <w:lang w:eastAsia="en-GB"/>
        </w:rPr>
        <w:lastRenderedPageBreak/>
        <w:t>Installation Instruction:</w:t>
      </w:r>
      <w:bookmarkEnd w:id="8"/>
    </w:p>
    <w:p w14:paraId="78039ADB" w14:textId="77777777" w:rsidR="00350842" w:rsidRPr="00350842" w:rsidRDefault="00350842" w:rsidP="00BE3990">
      <w:pPr>
        <w:pStyle w:val="EYBodytextwithparaspace"/>
        <w:numPr>
          <w:ilvl w:val="0"/>
          <w:numId w:val="0"/>
        </w:numPr>
      </w:pPr>
    </w:p>
    <w:p w14:paraId="3B970852" w14:textId="77777777" w:rsidR="00FE3921" w:rsidRPr="00350842" w:rsidRDefault="00FE3921" w:rsidP="00350842">
      <w:pPr>
        <w:pStyle w:val="EYHeading2"/>
        <w:tabs>
          <w:tab w:val="num" w:pos="993"/>
        </w:tabs>
        <w:ind w:left="993" w:hanging="993"/>
        <w:rPr>
          <w:rFonts w:ascii="Arial" w:hAnsi="Arial" w:cs="Arial"/>
          <w:sz w:val="32"/>
          <w:szCs w:val="32"/>
        </w:rPr>
      </w:pPr>
      <w:bookmarkStart w:id="9" w:name="_Toc112776122"/>
      <w:r w:rsidRPr="00350842">
        <w:rPr>
          <w:rFonts w:ascii="Arial" w:hAnsi="Arial" w:cs="Arial"/>
          <w:sz w:val="32"/>
          <w:szCs w:val="32"/>
        </w:rPr>
        <w:t>Source processes (published)</w:t>
      </w:r>
      <w:bookmarkEnd w:id="9"/>
    </w:p>
    <w:tbl>
      <w:tblPr>
        <w:tblStyle w:val="MediumShading1-Accent1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1"/>
        <w:gridCol w:w="2677"/>
        <w:gridCol w:w="3538"/>
      </w:tblGrid>
      <w:tr w:rsidR="00604F84" w:rsidRPr="00933DA2" w14:paraId="2E68AD13" w14:textId="77777777" w:rsidTr="00083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shd w:val="clear" w:color="auto" w:fill="31849B"/>
            <w:vAlign w:val="center"/>
          </w:tcPr>
          <w:p w14:paraId="2C26FE11" w14:textId="77777777" w:rsidR="00604F84" w:rsidRPr="00E429D4" w:rsidRDefault="00604F84" w:rsidP="00C65060">
            <w:pPr>
              <w:pStyle w:val="EYBodytextwithparaspace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>Process name</w:t>
            </w:r>
          </w:p>
        </w:tc>
        <w:tc>
          <w:tcPr>
            <w:tcW w:w="2677" w:type="dxa"/>
            <w:tcBorders>
              <w:bottom w:val="single" w:sz="4" w:space="0" w:color="auto"/>
            </w:tcBorders>
            <w:shd w:val="clear" w:color="auto" w:fill="31849B"/>
          </w:tcPr>
          <w:p w14:paraId="117DEFD7" w14:textId="42F3DB35" w:rsidR="00604F84" w:rsidRPr="00E429D4" w:rsidRDefault="00604F84" w:rsidP="00B548FC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>New Deployment</w:t>
            </w:r>
            <w:r w:rsidR="00F16380" w:rsidRPr="00E429D4">
              <w:rPr>
                <w:rFonts w:ascii="Arial" w:hAnsi="Arial" w:cs="Arial"/>
              </w:rPr>
              <w:t xml:space="preserve"> (Y/N)</w:t>
            </w:r>
          </w:p>
        </w:tc>
        <w:tc>
          <w:tcPr>
            <w:tcW w:w="3538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6EEDA891" w14:textId="27B979AF" w:rsidR="00604F84" w:rsidRPr="00E429D4" w:rsidRDefault="00604F84" w:rsidP="00995BB3">
            <w:pPr>
              <w:pStyle w:val="EYBodytextwithparaspace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>Comments</w:t>
            </w:r>
          </w:p>
        </w:tc>
      </w:tr>
      <w:tr w:rsidR="00604F84" w:rsidRPr="00933DA2" w14:paraId="022CA6FF" w14:textId="77777777" w:rsidTr="00AA1F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0C4890C" w14:textId="2ACAAEE6" w:rsidR="00604F84" w:rsidRPr="00933DA2" w:rsidRDefault="00EA3BC9" w:rsidP="00F07163">
            <w:pPr>
              <w:pStyle w:val="EYBodytextwithparaspace"/>
              <w:rPr>
                <w:rFonts w:ascii="Arial" w:hAnsi="Arial" w:cs="Arial"/>
                <w:b w:val="0"/>
              </w:rPr>
            </w:pPr>
            <w:r w:rsidRPr="00EA3BC9">
              <w:rPr>
                <w:rFonts w:ascii="Arial" w:hAnsi="Arial" w:cs="Arial"/>
                <w:b w:val="0"/>
              </w:rPr>
              <w:t>ID - XYZ - Calculate Client Security Hash -  Loader - p1</w:t>
            </w:r>
          </w:p>
        </w:tc>
        <w:tc>
          <w:tcPr>
            <w:tcW w:w="26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459D7D" w14:textId="77777777" w:rsidR="005B5315" w:rsidRDefault="005B5315" w:rsidP="00863826">
            <w:pPr>
              <w:pStyle w:val="EYBodytextwithparaspac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CDDBDF7" w14:textId="1192CC8B" w:rsidR="00604F84" w:rsidRPr="00933DA2" w:rsidRDefault="001D5A6E" w:rsidP="00863826">
            <w:pPr>
              <w:pStyle w:val="EYBodytextwithparaspace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353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ECA4E5B" w14:textId="16267CE3" w:rsidR="00605338" w:rsidRPr="00AA1F34" w:rsidRDefault="00EA3BC9" w:rsidP="00AA1F34">
            <w:pPr>
              <w:pStyle w:val="EYBodytextwithparaspac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bCs/>
              </w:rPr>
              <w:t>This</w:t>
            </w:r>
            <w:r w:rsidRPr="0048715D">
              <w:rPr>
                <w:bCs/>
              </w:rPr>
              <w:t xml:space="preserve"> process loads the data Item from the table</w:t>
            </w:r>
            <w:r>
              <w:rPr>
                <w:bCs/>
              </w:rPr>
              <w:t xml:space="preserve"> </w:t>
            </w:r>
            <w:r w:rsidRPr="0048715D">
              <w:rPr>
                <w:bCs/>
              </w:rPr>
              <w:t>on the website “acme-test.uipath.com” and loads the specific data items with WI5 type, into the work queue named “Calculate Client Security Hash Queue”.</w:t>
            </w:r>
          </w:p>
        </w:tc>
      </w:tr>
      <w:tr w:rsidR="0008383B" w:rsidRPr="00933DA2" w14:paraId="57286D09" w14:textId="77777777" w:rsidTr="00083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FBDE0D" w14:textId="1ADAE41D" w:rsidR="0008383B" w:rsidRPr="00EA3BC9" w:rsidRDefault="00EA3BC9" w:rsidP="00F07163">
            <w:pPr>
              <w:pStyle w:val="EYBodytextwithparaspace"/>
              <w:rPr>
                <w:b w:val="0"/>
              </w:rPr>
            </w:pPr>
            <w:r w:rsidRPr="00EA3BC9">
              <w:rPr>
                <w:b w:val="0"/>
              </w:rPr>
              <w:t>ID - XYZ - Calculate Client Security Hash - Worker - p2</w:t>
            </w:r>
          </w:p>
        </w:tc>
        <w:tc>
          <w:tcPr>
            <w:tcW w:w="26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82866A" w14:textId="47BDA552" w:rsidR="0008383B" w:rsidRDefault="0008383B" w:rsidP="00863826">
            <w:pPr>
              <w:pStyle w:val="EYBodytextwithparaspace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353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66B8DB7" w14:textId="287680E5" w:rsidR="0008383B" w:rsidRPr="00BA2647" w:rsidRDefault="006B4DF0" w:rsidP="004A435E">
            <w:pPr>
              <w:pStyle w:val="EYBodytextwithparaspace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BA2647">
              <w:rPr>
                <w:rFonts w:ascii="Arial" w:hAnsi="Arial" w:cs="Arial"/>
              </w:rPr>
              <w:t>This</w:t>
            </w:r>
            <w:r w:rsidR="00EA3BC9">
              <w:rPr>
                <w:rFonts w:ascii="Arial" w:hAnsi="Arial" w:cs="Arial"/>
              </w:rPr>
              <w:t xml:space="preserve"> </w:t>
            </w:r>
            <w:r w:rsidR="00EA3BC9" w:rsidRPr="0048715D">
              <w:rPr>
                <w:rFonts w:cstheme="minorHAnsi"/>
                <w:bCs/>
              </w:rPr>
              <w:t xml:space="preserve">process takes the value from the queue and then searches for the WI5 item on the website </w:t>
            </w:r>
            <w:r w:rsidR="00EA3BC9" w:rsidRPr="0048715D">
              <w:rPr>
                <w:bCs/>
              </w:rPr>
              <w:t>“Calculate Client Security Hash Queue”</w:t>
            </w:r>
            <w:r w:rsidR="00EA3BC9" w:rsidRPr="0048715D">
              <w:rPr>
                <w:rFonts w:cstheme="minorHAnsi"/>
                <w:bCs/>
              </w:rPr>
              <w:t>, takes its detail and at the same time calculate its hash value from the website “sha1-online.com” and paste the value of hash as comment, mark it as complete for each data items.</w:t>
            </w:r>
          </w:p>
        </w:tc>
      </w:tr>
    </w:tbl>
    <w:p w14:paraId="0EDEC9AF" w14:textId="77777777" w:rsidR="00FE3921" w:rsidRPr="00350842" w:rsidRDefault="00FE3921" w:rsidP="00350842">
      <w:pPr>
        <w:pStyle w:val="EYHeading2"/>
        <w:tabs>
          <w:tab w:val="num" w:pos="993"/>
        </w:tabs>
        <w:ind w:left="993" w:hanging="993"/>
        <w:rPr>
          <w:rFonts w:ascii="Arial" w:hAnsi="Arial" w:cs="Arial"/>
          <w:sz w:val="32"/>
          <w:szCs w:val="32"/>
        </w:rPr>
      </w:pPr>
      <w:bookmarkStart w:id="10" w:name="_Toc112776123"/>
      <w:r w:rsidRPr="00350842">
        <w:rPr>
          <w:rFonts w:ascii="Arial" w:hAnsi="Arial" w:cs="Arial"/>
          <w:sz w:val="32"/>
          <w:szCs w:val="32"/>
        </w:rPr>
        <w:t>Process references</w:t>
      </w:r>
      <w:bookmarkEnd w:id="10"/>
    </w:p>
    <w:tbl>
      <w:tblPr>
        <w:tblStyle w:val="MediumShading1-Accent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2"/>
        <w:gridCol w:w="4479"/>
      </w:tblGrid>
      <w:tr w:rsidR="00FE3921" w:rsidRPr="00933DA2" w14:paraId="7A14A314" w14:textId="77777777" w:rsidTr="008447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2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13EC087C" w14:textId="37B7F214" w:rsidR="00FE3921" w:rsidRPr="00E429D4" w:rsidRDefault="00FE3921" w:rsidP="00C65060">
            <w:pPr>
              <w:pStyle w:val="EYBodytextwithparaspace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 xml:space="preserve">Process </w:t>
            </w:r>
            <w:r w:rsidR="00E429D4">
              <w:rPr>
                <w:rFonts w:ascii="Arial" w:hAnsi="Arial" w:cs="Arial"/>
              </w:rPr>
              <w:t>N</w:t>
            </w:r>
            <w:r w:rsidRPr="00E429D4">
              <w:rPr>
                <w:rFonts w:ascii="Arial" w:hAnsi="Arial" w:cs="Arial"/>
              </w:rPr>
              <w:t>ame</w:t>
            </w:r>
          </w:p>
        </w:tc>
        <w:tc>
          <w:tcPr>
            <w:tcW w:w="4479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610E3BAF" w14:textId="36B81B1A" w:rsidR="00FE3921" w:rsidRPr="00E429D4" w:rsidRDefault="00252EB6" w:rsidP="00C65060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 xml:space="preserve"> </w:t>
            </w:r>
            <w:r w:rsidR="00FE3921" w:rsidRPr="00E429D4">
              <w:rPr>
                <w:rFonts w:ascii="Arial" w:hAnsi="Arial" w:cs="Arial"/>
              </w:rPr>
              <w:t>Comments</w:t>
            </w:r>
          </w:p>
        </w:tc>
      </w:tr>
      <w:tr w:rsidR="00FE3921" w:rsidRPr="00933DA2" w14:paraId="51D2EFD1" w14:textId="77777777" w:rsidTr="00844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C135CC" w14:textId="79012A53" w:rsidR="00FE3921" w:rsidRPr="00EA3BC9" w:rsidRDefault="00EA3BC9" w:rsidP="74C4B177">
            <w:pPr>
              <w:pStyle w:val="EYBodytextwithparaspace"/>
              <w:rPr>
                <w:rFonts w:ascii="Arial" w:hAnsi="Arial" w:cs="Arial"/>
                <w:b w:val="0"/>
                <w:bCs w:val="0"/>
                <w:szCs w:val="20"/>
              </w:rPr>
            </w:pPr>
            <w:r w:rsidRPr="00EA3BC9">
              <w:rPr>
                <w:b w:val="0"/>
                <w:szCs w:val="20"/>
              </w:rPr>
              <w:t>Calculate Client Security Hash – Reporter – p3</w:t>
            </w:r>
          </w:p>
        </w:tc>
        <w:tc>
          <w:tcPr>
            <w:tcW w:w="4479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90F478" w14:textId="00BA5B0A" w:rsidR="00EA3BC9" w:rsidRPr="00593948" w:rsidRDefault="00EA3BC9" w:rsidP="00EA3BC9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adjustRightInd/>
              <w:spacing w:before="120" w:after="24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theme="minorHAnsi"/>
                <w:bCs/>
              </w:rPr>
              <w:t xml:space="preserve">This </w:t>
            </w:r>
            <w:r>
              <w:rPr>
                <w:rFonts w:cstheme="minorHAnsi"/>
                <w:bCs/>
              </w:rPr>
              <w:t>process reports the any unwanted or undesired exception/error with the attached screenshot of the stage that is causing the problem to the production team.</w:t>
            </w:r>
          </w:p>
          <w:p w14:paraId="03398C95" w14:textId="48E587A1" w:rsidR="00FE3921" w:rsidRPr="00933DA2" w:rsidRDefault="00FE3921" w:rsidP="11CA2D87">
            <w:pPr>
              <w:pStyle w:val="EYBodytextwithparaspace"/>
              <w:numPr>
                <w:ilvl w:val="4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4470DE8" w14:textId="77777777" w:rsidR="00FE3921" w:rsidRPr="00933DA2" w:rsidRDefault="00FE3921" w:rsidP="00FE3921">
      <w:pPr>
        <w:pStyle w:val="EYBodytextwithparaspace"/>
        <w:rPr>
          <w:rFonts w:ascii="Arial" w:hAnsi="Arial" w:cs="Arial"/>
        </w:rPr>
      </w:pPr>
    </w:p>
    <w:p w14:paraId="54ED33C1" w14:textId="77777777" w:rsidR="00FE3921" w:rsidRPr="00350842" w:rsidRDefault="00FE3921" w:rsidP="00350842">
      <w:pPr>
        <w:pStyle w:val="EYHeading2"/>
        <w:tabs>
          <w:tab w:val="num" w:pos="993"/>
        </w:tabs>
        <w:ind w:left="993" w:hanging="993"/>
        <w:rPr>
          <w:rFonts w:ascii="Arial" w:hAnsi="Arial" w:cs="Arial"/>
          <w:sz w:val="32"/>
          <w:szCs w:val="32"/>
        </w:rPr>
      </w:pPr>
      <w:bookmarkStart w:id="11" w:name="_Toc112776124"/>
      <w:r w:rsidRPr="00350842">
        <w:rPr>
          <w:rFonts w:ascii="Arial" w:hAnsi="Arial" w:cs="Arial"/>
          <w:sz w:val="32"/>
          <w:szCs w:val="32"/>
        </w:rPr>
        <w:t>Object references</w:t>
      </w:r>
      <w:bookmarkEnd w:id="11"/>
    </w:p>
    <w:tbl>
      <w:tblPr>
        <w:tblStyle w:val="MediumShading1-Accent1"/>
        <w:tblW w:w="935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98"/>
        <w:gridCol w:w="3197"/>
      </w:tblGrid>
      <w:tr w:rsidR="00604F84" w:rsidRPr="00933DA2" w14:paraId="18B94781" w14:textId="77777777" w:rsidTr="00086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2AE74EFA" w14:textId="7EA7AC23" w:rsidR="00604F84" w:rsidRPr="00E429D4" w:rsidRDefault="00604F84" w:rsidP="00C65060">
            <w:pPr>
              <w:pStyle w:val="EYBodytextwithparaspace"/>
              <w:rPr>
                <w:rFonts w:ascii="Arial" w:hAnsi="Arial" w:cs="Arial"/>
              </w:rPr>
            </w:pPr>
            <w:r w:rsidRPr="74C4B177">
              <w:rPr>
                <w:rFonts w:ascii="Arial" w:hAnsi="Arial" w:cs="Arial"/>
              </w:rPr>
              <w:t xml:space="preserve">Object </w:t>
            </w:r>
            <w:r w:rsidR="006D14F5" w:rsidRPr="74C4B177">
              <w:rPr>
                <w:rFonts w:ascii="Arial" w:hAnsi="Arial" w:cs="Arial"/>
              </w:rPr>
              <w:t>N</w:t>
            </w:r>
            <w:r w:rsidRPr="74C4B177">
              <w:rPr>
                <w:rFonts w:ascii="Arial" w:hAnsi="Arial" w:cs="Arial"/>
              </w:rPr>
              <w:t>ame</w:t>
            </w:r>
          </w:p>
        </w:tc>
        <w:tc>
          <w:tcPr>
            <w:tcW w:w="2898" w:type="dxa"/>
            <w:tcBorders>
              <w:bottom w:val="single" w:sz="4" w:space="0" w:color="auto"/>
            </w:tcBorders>
            <w:shd w:val="clear" w:color="auto" w:fill="31849B"/>
          </w:tcPr>
          <w:p w14:paraId="1EB719FD" w14:textId="00B7BA00" w:rsidR="00604F84" w:rsidRPr="00E429D4" w:rsidRDefault="00F16380" w:rsidP="005A6360">
            <w:pPr>
              <w:pStyle w:val="EYBodytextwithparaspace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>New Deployment (Y/N)</w:t>
            </w:r>
          </w:p>
        </w:tc>
        <w:tc>
          <w:tcPr>
            <w:tcW w:w="3197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06CD9AD3" w14:textId="1F872585" w:rsidR="00604F84" w:rsidRPr="00E429D4" w:rsidRDefault="00604F84" w:rsidP="00995BB3">
            <w:pPr>
              <w:pStyle w:val="EYBodytextwithparaspac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429D4">
              <w:rPr>
                <w:rFonts w:ascii="Arial" w:hAnsi="Arial" w:cs="Arial"/>
              </w:rPr>
              <w:t>Comments</w:t>
            </w:r>
          </w:p>
        </w:tc>
      </w:tr>
      <w:tr w:rsidR="00E8022B" w:rsidRPr="00933DA2" w14:paraId="7371C83B" w14:textId="77777777" w:rsidTr="000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shd w:val="clear" w:color="auto" w:fill="auto"/>
          </w:tcPr>
          <w:p w14:paraId="3DCA5139" w14:textId="62FBA858" w:rsidR="00E8022B" w:rsidRPr="00EA3BC9" w:rsidRDefault="00EA3BC9" w:rsidP="53021CA2">
            <w:pPr>
              <w:spacing w:line="240" w:lineRule="auto"/>
              <w:rPr>
                <w:rFonts w:ascii="Arial" w:hAnsi="Arial" w:cs="Arial"/>
                <w:b w:val="0"/>
                <w:sz w:val="18"/>
                <w:szCs w:val="18"/>
              </w:rPr>
            </w:pPr>
            <w:r w:rsidRPr="00EA3BC9">
              <w:rPr>
                <w:rFonts w:ascii="Arial" w:hAnsi="Arial" w:cs="Arial"/>
                <w:b w:val="0"/>
                <w:sz w:val="18"/>
                <w:szCs w:val="18"/>
              </w:rPr>
              <w:t>Calculate Client Security Hash - ACME System Object</w:t>
            </w:r>
          </w:p>
        </w:tc>
        <w:tc>
          <w:tcPr>
            <w:tcW w:w="28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9AD140" w14:textId="1EE86D38" w:rsidR="00E8022B" w:rsidRPr="74C4B177" w:rsidRDefault="00E8022B" w:rsidP="005A6360">
            <w:pPr>
              <w:pStyle w:val="EYBodytextwithparaspac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3197" w:type="dxa"/>
            <w:tcBorders>
              <w:left w:val="single" w:sz="4" w:space="0" w:color="auto"/>
            </w:tcBorders>
            <w:shd w:val="clear" w:color="auto" w:fill="auto"/>
          </w:tcPr>
          <w:p w14:paraId="6F5A3A0C" w14:textId="251A5FEA" w:rsidR="00E8022B" w:rsidRPr="74C4B177" w:rsidRDefault="00AA48EC" w:rsidP="517064D6">
            <w:pPr>
              <w:pStyle w:val="EYBodytextwithparaspace"/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Created new object to perform the </w:t>
            </w:r>
            <w:r w:rsidR="008161A8">
              <w:rPr>
                <w:rFonts w:ascii="Arial" w:hAnsi="Arial" w:cs="Arial"/>
              </w:rPr>
              <w:t>core</w:t>
            </w:r>
            <w:r>
              <w:rPr>
                <w:rFonts w:ascii="Arial" w:hAnsi="Arial" w:cs="Arial"/>
              </w:rPr>
              <w:t xml:space="preserve"> operations of</w:t>
            </w:r>
            <w:r w:rsidR="00500AC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Application.</w:t>
            </w:r>
          </w:p>
        </w:tc>
      </w:tr>
      <w:tr w:rsidR="00E8022B" w:rsidRPr="00933DA2" w14:paraId="37D26E90" w14:textId="77777777" w:rsidTr="000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shd w:val="clear" w:color="auto" w:fill="auto"/>
          </w:tcPr>
          <w:p w14:paraId="0531D845" w14:textId="7D93D222" w:rsidR="00E8022B" w:rsidRPr="00EA3BC9" w:rsidRDefault="00EA3BC9" w:rsidP="53021CA2">
            <w:pPr>
              <w:spacing w:line="240" w:lineRule="auto"/>
              <w:rPr>
                <w:rFonts w:ascii="Arial" w:hAnsi="Arial" w:cs="Arial"/>
                <w:b w:val="0"/>
                <w:sz w:val="18"/>
                <w:szCs w:val="18"/>
              </w:rPr>
            </w:pPr>
            <w:r w:rsidRPr="00EA3BC9">
              <w:rPr>
                <w:rFonts w:ascii="Arial" w:hAnsi="Arial" w:cs="Arial"/>
                <w:b w:val="0"/>
                <w:sz w:val="18"/>
                <w:szCs w:val="18"/>
              </w:rPr>
              <w:t>Calculate Client Security Hash - Sha-1 Object</w:t>
            </w:r>
          </w:p>
        </w:tc>
        <w:tc>
          <w:tcPr>
            <w:tcW w:w="28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426FA9" w14:textId="55B2CE31" w:rsidR="00E8022B" w:rsidRPr="74C4B177" w:rsidRDefault="00E8022B" w:rsidP="005A6360">
            <w:pPr>
              <w:pStyle w:val="EYBodytextwithparaspace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3197" w:type="dxa"/>
            <w:tcBorders>
              <w:left w:val="single" w:sz="4" w:space="0" w:color="auto"/>
            </w:tcBorders>
            <w:shd w:val="clear" w:color="auto" w:fill="auto"/>
          </w:tcPr>
          <w:p w14:paraId="63C280C2" w14:textId="612175CF" w:rsidR="00E8022B" w:rsidRPr="74C4B177" w:rsidRDefault="00AA48EC" w:rsidP="517064D6">
            <w:pPr>
              <w:pStyle w:val="EYBodytextwithparaspace"/>
              <w:spacing w:line="259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Created new object to perform the core functions of Application.</w:t>
            </w:r>
          </w:p>
        </w:tc>
      </w:tr>
      <w:tr w:rsidR="00090881" w:rsidRPr="00933DA2" w14:paraId="3AA5ED9D" w14:textId="77777777" w:rsidTr="00086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shd w:val="clear" w:color="auto" w:fill="auto"/>
          </w:tcPr>
          <w:p w14:paraId="0F6ED285" w14:textId="6A4E0E91" w:rsidR="00090881" w:rsidRPr="00941F30" w:rsidRDefault="008161A8" w:rsidP="53021CA2">
            <w:pPr>
              <w:spacing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>Utility Screenshot</w:t>
            </w:r>
          </w:p>
        </w:tc>
        <w:tc>
          <w:tcPr>
            <w:tcW w:w="28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8EFF6D" w14:textId="23FC47F8" w:rsidR="00090881" w:rsidRDefault="008161A8" w:rsidP="005A6360">
            <w:pPr>
              <w:pStyle w:val="EYBodytextwithparaspac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3197" w:type="dxa"/>
            <w:tcBorders>
              <w:left w:val="single" w:sz="4" w:space="0" w:color="auto"/>
            </w:tcBorders>
            <w:shd w:val="clear" w:color="auto" w:fill="auto"/>
          </w:tcPr>
          <w:p w14:paraId="6DE9BA88" w14:textId="5877B32B" w:rsidR="00090881" w:rsidRDefault="1998A43C" w:rsidP="0E030F41">
            <w:pPr>
              <w:pStyle w:val="EYBodytextwithparaspace"/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2718E557">
              <w:rPr>
                <w:rFonts w:ascii="Arial" w:hAnsi="Arial" w:cs="Arial"/>
              </w:rPr>
              <w:t xml:space="preserve">This object is used for </w:t>
            </w:r>
            <w:r w:rsidR="008161A8">
              <w:rPr>
                <w:rFonts w:ascii="Arial" w:hAnsi="Arial" w:cs="Arial"/>
              </w:rPr>
              <w:t>taking screenshot of the Exception page.</w:t>
            </w:r>
          </w:p>
        </w:tc>
      </w:tr>
      <w:tr w:rsidR="00C467DD" w:rsidRPr="00933DA2" w14:paraId="5258C9B3" w14:textId="77777777" w:rsidTr="00086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right w:val="single" w:sz="4" w:space="0" w:color="auto"/>
            </w:tcBorders>
            <w:shd w:val="clear" w:color="auto" w:fill="auto"/>
          </w:tcPr>
          <w:p w14:paraId="46E78ADC" w14:textId="4A9D1D04" w:rsidR="00C467DD" w:rsidRPr="00941F30" w:rsidRDefault="008161A8" w:rsidP="00C467DD">
            <w:pPr>
              <w:spacing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</w:rPr>
              <w:t xml:space="preserve">MS Outlook Email VBO </w:t>
            </w:r>
          </w:p>
        </w:tc>
        <w:tc>
          <w:tcPr>
            <w:tcW w:w="28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C6FACE" w14:textId="0D284F18" w:rsidR="00C467DD" w:rsidRPr="00933DA2" w:rsidRDefault="00C467DD" w:rsidP="00C467DD">
            <w:pPr>
              <w:pStyle w:val="EYBodytextwithparaspace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2718E557">
              <w:rPr>
                <w:rFonts w:ascii="Arial" w:hAnsi="Arial" w:cs="Arial"/>
              </w:rPr>
              <w:t>N</w:t>
            </w:r>
          </w:p>
        </w:tc>
        <w:tc>
          <w:tcPr>
            <w:tcW w:w="3197" w:type="dxa"/>
            <w:tcBorders>
              <w:left w:val="single" w:sz="4" w:space="0" w:color="auto"/>
            </w:tcBorders>
            <w:shd w:val="clear" w:color="auto" w:fill="auto"/>
          </w:tcPr>
          <w:p w14:paraId="5B90855B" w14:textId="0BCC17B6" w:rsidR="00C467DD" w:rsidRPr="00933DA2" w:rsidRDefault="00C467DD" w:rsidP="00C467DD">
            <w:pPr>
              <w:pStyle w:val="EYBodytextwithparaspace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2718E557">
              <w:rPr>
                <w:rFonts w:ascii="Arial" w:hAnsi="Arial" w:cs="Arial"/>
              </w:rPr>
              <w:t xml:space="preserve">This object is used </w:t>
            </w:r>
            <w:r w:rsidR="00EA3BC9">
              <w:rPr>
                <w:rFonts w:ascii="Arial" w:hAnsi="Arial" w:cs="Arial"/>
              </w:rPr>
              <w:t>for sending mail to the given email address.</w:t>
            </w:r>
          </w:p>
        </w:tc>
      </w:tr>
    </w:tbl>
    <w:p w14:paraId="6377F43B" w14:textId="3A4718FF" w:rsidR="00650289" w:rsidRDefault="00650289" w:rsidP="00650289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5496B3CB" w14:textId="347C65B0" w:rsidR="008161A8" w:rsidRDefault="008161A8" w:rsidP="00650289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2355DCD8" w14:textId="3005FE05" w:rsidR="008161A8" w:rsidRDefault="008161A8" w:rsidP="00650289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70EEDE74" w14:textId="16D903C6" w:rsidR="008161A8" w:rsidRDefault="008161A8" w:rsidP="00650289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1E7291AF" w14:textId="77777777" w:rsidR="008161A8" w:rsidRDefault="008161A8" w:rsidP="00650289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1B841758" w14:textId="77777777" w:rsidR="00650289" w:rsidRPr="00933DA2" w:rsidRDefault="00650289" w:rsidP="00650289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7E6EC1BE" w14:textId="77777777" w:rsidR="00FE3921" w:rsidRPr="00350842" w:rsidRDefault="00FE3921" w:rsidP="00350842">
      <w:pPr>
        <w:pStyle w:val="EYHeading2"/>
        <w:tabs>
          <w:tab w:val="num" w:pos="993"/>
        </w:tabs>
        <w:ind w:left="993" w:hanging="993"/>
        <w:rPr>
          <w:rFonts w:ascii="Arial" w:hAnsi="Arial" w:cs="Arial"/>
          <w:sz w:val="32"/>
          <w:szCs w:val="32"/>
        </w:rPr>
      </w:pPr>
      <w:bookmarkStart w:id="12" w:name="_Toc112776125"/>
      <w:r w:rsidRPr="00350842">
        <w:rPr>
          <w:rFonts w:ascii="Arial" w:hAnsi="Arial" w:cs="Arial"/>
          <w:sz w:val="32"/>
          <w:szCs w:val="32"/>
        </w:rPr>
        <w:lastRenderedPageBreak/>
        <w:t>Queues</w:t>
      </w:r>
      <w:bookmarkEnd w:id="12"/>
    </w:p>
    <w:tbl>
      <w:tblPr>
        <w:tblStyle w:val="MediumShading1-Accent1"/>
        <w:tblW w:w="9524" w:type="dxa"/>
        <w:tblLook w:val="04A0" w:firstRow="1" w:lastRow="0" w:firstColumn="1" w:lastColumn="0" w:noHBand="0" w:noVBand="1"/>
      </w:tblPr>
      <w:tblGrid>
        <w:gridCol w:w="4936"/>
        <w:gridCol w:w="4588"/>
      </w:tblGrid>
      <w:tr w:rsidR="00FE3921" w:rsidRPr="00933DA2" w14:paraId="4E5D9108" w14:textId="77777777" w:rsidTr="2718E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6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7A0BA0A3" w14:textId="0F9A2192" w:rsidR="00FE3921" w:rsidRPr="006D14F5" w:rsidRDefault="00FE3921" w:rsidP="00C65060">
            <w:pPr>
              <w:pStyle w:val="EYBodytextwithparaspace"/>
              <w:rPr>
                <w:rFonts w:ascii="Arial" w:hAnsi="Arial" w:cs="Arial"/>
              </w:rPr>
            </w:pPr>
            <w:r w:rsidRPr="2718E557">
              <w:rPr>
                <w:rFonts w:ascii="Arial" w:hAnsi="Arial" w:cs="Arial"/>
              </w:rPr>
              <w:t xml:space="preserve">Queue </w:t>
            </w:r>
            <w:r w:rsidR="006D14F5" w:rsidRPr="2718E557">
              <w:rPr>
                <w:rFonts w:ascii="Arial" w:hAnsi="Arial" w:cs="Arial"/>
              </w:rPr>
              <w:t>N</w:t>
            </w:r>
            <w:r w:rsidRPr="2718E557">
              <w:rPr>
                <w:rFonts w:ascii="Arial" w:hAnsi="Arial" w:cs="Arial"/>
              </w:rPr>
              <w:t>ame</w:t>
            </w:r>
            <w:r w:rsidR="00252EB6" w:rsidRPr="2718E557">
              <w:rPr>
                <w:rFonts w:ascii="Arial" w:hAnsi="Arial" w:cs="Arial"/>
              </w:rPr>
              <w:t xml:space="preserve">                                                             </w:t>
            </w:r>
          </w:p>
        </w:tc>
        <w:tc>
          <w:tcPr>
            <w:tcW w:w="4588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2B1E8EEB" w14:textId="77777777" w:rsidR="00FE3921" w:rsidRPr="006D14F5" w:rsidRDefault="00FE3921" w:rsidP="00C65060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2718E557">
              <w:rPr>
                <w:rFonts w:ascii="Arial" w:hAnsi="Arial" w:cs="Arial"/>
              </w:rPr>
              <w:t>Comments</w:t>
            </w:r>
          </w:p>
        </w:tc>
      </w:tr>
      <w:tr w:rsidR="00FE3921" w:rsidRPr="00933DA2" w14:paraId="11E8F3B7" w14:textId="77777777" w:rsidTr="2718E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1BA91" w14:textId="7CA829FC" w:rsidR="00FE3921" w:rsidRPr="00941F30" w:rsidRDefault="008161A8" w:rsidP="005A56AD">
            <w:pPr>
              <w:pStyle w:val="123indenttab"/>
              <w:numPr>
                <w:ilvl w:val="0"/>
                <w:numId w:val="9"/>
              </w:numPr>
              <w:rPr>
                <w:rFonts w:ascii="Arial" w:hAnsi="Arial" w:cs="Arial"/>
                <w:b w:val="0"/>
                <w:bCs w:val="0"/>
                <w:szCs w:val="20"/>
                <w:lang w:val="en-US"/>
              </w:rPr>
            </w:pPr>
            <w:r w:rsidRPr="008161A8">
              <w:rPr>
                <w:rFonts w:ascii="Arial" w:hAnsi="Arial" w:cs="Arial"/>
                <w:b w:val="0"/>
                <w:bCs w:val="0"/>
                <w:szCs w:val="20"/>
                <w:lang w:val="en-US"/>
              </w:rPr>
              <w:t>Attachment Queue For Error SS</w:t>
            </w: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F44A3" w14:textId="75E996DE" w:rsidR="002E38D8" w:rsidRPr="00933DA2" w:rsidRDefault="429934A7" w:rsidP="6848A1EB">
            <w:pPr>
              <w:pStyle w:val="EYBodytextwithparaspac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6848A1EB">
              <w:rPr>
                <w:rFonts w:ascii="Arial" w:hAnsi="Arial" w:cs="Arial"/>
              </w:rPr>
              <w:t xml:space="preserve">This queue </w:t>
            </w:r>
            <w:r w:rsidR="00850BD2">
              <w:rPr>
                <w:rFonts w:ascii="Arial" w:hAnsi="Arial" w:cs="Arial"/>
              </w:rPr>
              <w:t xml:space="preserve">will store </w:t>
            </w:r>
            <w:r w:rsidRPr="5CDA20B2">
              <w:rPr>
                <w:rFonts w:ascii="Arial" w:hAnsi="Arial" w:cs="Arial"/>
              </w:rPr>
              <w:t>the</w:t>
            </w:r>
            <w:r w:rsidR="00850BD2">
              <w:rPr>
                <w:rFonts w:ascii="Arial" w:hAnsi="Arial" w:cs="Arial"/>
              </w:rPr>
              <w:t xml:space="preserve"> </w:t>
            </w:r>
            <w:r w:rsidR="008161A8">
              <w:rPr>
                <w:rFonts w:ascii="Arial" w:hAnsi="Arial" w:cs="Arial"/>
              </w:rPr>
              <w:t>name of the SS including path.</w:t>
            </w:r>
          </w:p>
        </w:tc>
      </w:tr>
      <w:tr w:rsidR="008161A8" w:rsidRPr="00933DA2" w14:paraId="350FCD63" w14:textId="77777777" w:rsidTr="2718E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1500E" w14:textId="0324D571" w:rsidR="008161A8" w:rsidRPr="008161A8" w:rsidRDefault="008161A8" w:rsidP="008161A8">
            <w:pPr>
              <w:pStyle w:val="123indenttab"/>
              <w:numPr>
                <w:ilvl w:val="0"/>
                <w:numId w:val="9"/>
              </w:numPr>
              <w:rPr>
                <w:rFonts w:ascii="Arial" w:hAnsi="Arial" w:cs="Arial"/>
                <w:b w:val="0"/>
                <w:szCs w:val="20"/>
                <w:lang w:val="en-US"/>
              </w:rPr>
            </w:pPr>
            <w:r w:rsidRPr="008161A8">
              <w:rPr>
                <w:rFonts w:ascii="Arial" w:hAnsi="Arial" w:cs="Arial"/>
                <w:b w:val="0"/>
                <w:szCs w:val="20"/>
                <w:lang w:val="en-US"/>
              </w:rPr>
              <w:t>Calculate Client Security Hash Queue</w:t>
            </w: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8F1C4" w14:textId="76E4E5CF" w:rsidR="008161A8" w:rsidRPr="6848A1EB" w:rsidRDefault="008161A8" w:rsidP="008161A8">
            <w:pPr>
              <w:pStyle w:val="EYBodytextwithparaspace"/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6848A1EB">
              <w:rPr>
                <w:rFonts w:ascii="Arial" w:hAnsi="Arial" w:cs="Arial"/>
              </w:rPr>
              <w:t xml:space="preserve">This queue </w:t>
            </w:r>
            <w:r>
              <w:rPr>
                <w:rFonts w:ascii="Arial" w:hAnsi="Arial" w:cs="Arial"/>
              </w:rPr>
              <w:t xml:space="preserve">will store </w:t>
            </w:r>
            <w:r w:rsidRPr="5CDA20B2"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data</w:t>
            </w:r>
            <w:r>
              <w:rPr>
                <w:rFonts w:ascii="Arial" w:hAnsi="Arial" w:cs="Arial"/>
              </w:rPr>
              <w:t xml:space="preserve"> retreived from the </w:t>
            </w:r>
            <w:r>
              <w:rPr>
                <w:rFonts w:ascii="Arial" w:hAnsi="Arial" w:cs="Arial"/>
              </w:rPr>
              <w:t>ACME site.</w:t>
            </w:r>
          </w:p>
        </w:tc>
      </w:tr>
    </w:tbl>
    <w:p w14:paraId="17B2B318" w14:textId="77777777" w:rsidR="00350842" w:rsidRPr="00350842" w:rsidRDefault="00350842" w:rsidP="0041293D">
      <w:pPr>
        <w:pStyle w:val="EYBodytextwithparaspace"/>
        <w:numPr>
          <w:ilvl w:val="1"/>
          <w:numId w:val="9"/>
        </w:numPr>
      </w:pPr>
    </w:p>
    <w:p w14:paraId="45987795" w14:textId="77777777" w:rsidR="00FE3921" w:rsidRPr="00350842" w:rsidRDefault="00FE3921" w:rsidP="00350842">
      <w:pPr>
        <w:pStyle w:val="EYHeading2"/>
        <w:tabs>
          <w:tab w:val="clear" w:pos="7654"/>
          <w:tab w:val="num" w:pos="993"/>
          <w:tab w:val="num" w:pos="4961"/>
        </w:tabs>
        <w:ind w:left="993" w:hanging="993"/>
        <w:rPr>
          <w:rFonts w:ascii="Arial" w:hAnsi="Arial" w:cs="Arial"/>
          <w:sz w:val="32"/>
          <w:szCs w:val="32"/>
        </w:rPr>
      </w:pPr>
      <w:bookmarkStart w:id="13" w:name="_Toc112776126"/>
      <w:r w:rsidRPr="00350842">
        <w:rPr>
          <w:rFonts w:ascii="Arial" w:hAnsi="Arial" w:cs="Arial"/>
          <w:sz w:val="32"/>
          <w:szCs w:val="32"/>
        </w:rPr>
        <w:t>Calendars</w:t>
      </w:r>
      <w:bookmarkEnd w:id="13"/>
    </w:p>
    <w:tbl>
      <w:tblPr>
        <w:tblStyle w:val="MediumShading1-Accent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8"/>
        <w:gridCol w:w="4535"/>
      </w:tblGrid>
      <w:tr w:rsidR="00FE3921" w:rsidRPr="00933DA2" w14:paraId="04C90C23" w14:textId="77777777" w:rsidTr="001D08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8" w:type="dxa"/>
            <w:shd w:val="clear" w:color="auto" w:fill="31849B"/>
            <w:vAlign w:val="center"/>
          </w:tcPr>
          <w:p w14:paraId="05305F02" w14:textId="77777777" w:rsidR="00FE3921" w:rsidRPr="001D08CA" w:rsidRDefault="00FE3921" w:rsidP="00C65060">
            <w:pPr>
              <w:pStyle w:val="EYBodytextwithparaspace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>Calendar name</w:t>
            </w:r>
          </w:p>
        </w:tc>
        <w:tc>
          <w:tcPr>
            <w:tcW w:w="4535" w:type="dxa"/>
            <w:shd w:val="clear" w:color="auto" w:fill="31849B"/>
            <w:vAlign w:val="center"/>
          </w:tcPr>
          <w:p w14:paraId="2BB974F8" w14:textId="77777777" w:rsidR="00FE3921" w:rsidRPr="001D08CA" w:rsidRDefault="00FE3921" w:rsidP="00C65060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>Comments</w:t>
            </w:r>
          </w:p>
        </w:tc>
      </w:tr>
      <w:tr w:rsidR="00A8538A" w:rsidRPr="00933DA2" w14:paraId="6BB2800A" w14:textId="77777777" w:rsidTr="00356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8" w:type="dxa"/>
            <w:shd w:val="clear" w:color="auto" w:fill="auto"/>
            <w:vAlign w:val="center"/>
          </w:tcPr>
          <w:p w14:paraId="2FE35D7A" w14:textId="58D9F8DE" w:rsidR="00A8538A" w:rsidRPr="0041293D" w:rsidRDefault="006D4DE4" w:rsidP="00A8538A">
            <w:pPr>
              <w:pStyle w:val="EYBodytextwithparaspace"/>
              <w:rPr>
                <w:rFonts w:ascii="Arial" w:hAnsi="Arial" w:cs="Arial"/>
                <w:b w:val="0"/>
                <w:bCs w:val="0"/>
                <w:highlight w:val="yellow"/>
              </w:rPr>
            </w:pPr>
            <w:r w:rsidRPr="006D4DE4">
              <w:rPr>
                <w:rFonts w:ascii="Arial" w:hAnsi="Arial" w:cs="Arial"/>
                <w:b w:val="0"/>
                <w:bCs w:val="0"/>
                <w:lang w:val="en-GB"/>
              </w:rPr>
              <w:t>N/A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4085E517" w14:textId="58DCFF6A" w:rsidR="00A8538A" w:rsidRPr="00692000" w:rsidRDefault="00A8538A" w:rsidP="00A8538A">
            <w:pPr>
              <w:pStyle w:val="EYBodytextwithpara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</w:tr>
    </w:tbl>
    <w:p w14:paraId="39E6F3EC" w14:textId="77777777" w:rsidR="00FE3921" w:rsidRPr="00933DA2" w:rsidRDefault="00FE3921" w:rsidP="006315DE">
      <w:pPr>
        <w:pStyle w:val="EYBodytextwithparaspace"/>
        <w:numPr>
          <w:ilvl w:val="0"/>
          <w:numId w:val="0"/>
        </w:numPr>
        <w:rPr>
          <w:rFonts w:ascii="Arial" w:hAnsi="Arial" w:cs="Arial"/>
        </w:rPr>
      </w:pPr>
    </w:p>
    <w:p w14:paraId="0967FE8B" w14:textId="77777777" w:rsidR="008716B8" w:rsidRDefault="008716B8" w:rsidP="008716B8">
      <w:pPr>
        <w:pStyle w:val="EYHeading2"/>
        <w:numPr>
          <w:ilvl w:val="0"/>
          <w:numId w:val="0"/>
        </w:numPr>
        <w:tabs>
          <w:tab w:val="num" w:pos="4961"/>
        </w:tabs>
        <w:ind w:left="7654" w:hanging="850"/>
        <w:rPr>
          <w:rFonts w:ascii="Arial" w:hAnsi="Arial" w:cs="Arial"/>
          <w:sz w:val="32"/>
          <w:szCs w:val="32"/>
        </w:rPr>
      </w:pPr>
    </w:p>
    <w:p w14:paraId="6C287AF9" w14:textId="4072A670" w:rsidR="00FE3921" w:rsidRPr="00350842" w:rsidRDefault="00FE3921" w:rsidP="00350842">
      <w:pPr>
        <w:pStyle w:val="EYHeading2"/>
        <w:tabs>
          <w:tab w:val="clear" w:pos="7654"/>
          <w:tab w:val="num" w:pos="993"/>
          <w:tab w:val="num" w:pos="4961"/>
        </w:tabs>
        <w:ind w:left="993" w:hanging="993"/>
        <w:rPr>
          <w:rFonts w:ascii="Arial" w:hAnsi="Arial" w:cs="Arial"/>
          <w:sz w:val="32"/>
          <w:szCs w:val="32"/>
        </w:rPr>
      </w:pPr>
      <w:bookmarkStart w:id="14" w:name="_Toc112776127"/>
      <w:r w:rsidRPr="00350842">
        <w:rPr>
          <w:rFonts w:ascii="Arial" w:hAnsi="Arial" w:cs="Arial"/>
          <w:sz w:val="32"/>
          <w:szCs w:val="32"/>
        </w:rPr>
        <w:t>Environment variables</w:t>
      </w:r>
      <w:bookmarkEnd w:id="14"/>
    </w:p>
    <w:tbl>
      <w:tblPr>
        <w:tblStyle w:val="EYTable"/>
        <w:tblW w:w="5263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72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5210"/>
        <w:gridCol w:w="7084"/>
      </w:tblGrid>
      <w:tr w:rsidR="00350842" w:rsidRPr="00933DA2" w14:paraId="53168726" w14:textId="77777777" w:rsidTr="00816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</w:trPr>
        <w:tc>
          <w:tcPr>
            <w:tcW w:w="211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31849B"/>
          </w:tcPr>
          <w:p w14:paraId="5D0D9409" w14:textId="77777777" w:rsidR="00350842" w:rsidRPr="001D08CA" w:rsidRDefault="00350842" w:rsidP="0062229F">
            <w:pPr>
              <w:widowControl/>
              <w:autoSpaceDE/>
              <w:autoSpaceDN/>
              <w:adjustRightInd/>
              <w:spacing w:before="60" w:after="60" w:line="240" w:lineRule="auto"/>
              <w:outlineLvl w:val="0"/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1D08CA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Configuration variable</w:t>
            </w:r>
          </w:p>
        </w:tc>
        <w:tc>
          <w:tcPr>
            <w:tcW w:w="288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31849B"/>
          </w:tcPr>
          <w:p w14:paraId="6CF5130E" w14:textId="77777777" w:rsidR="00350842" w:rsidRPr="001D08CA" w:rsidRDefault="00350842" w:rsidP="0062229F">
            <w:pPr>
              <w:widowControl/>
              <w:autoSpaceDE/>
              <w:autoSpaceDN/>
              <w:adjustRightInd/>
              <w:spacing w:before="60" w:after="60" w:line="240" w:lineRule="auto"/>
              <w:outlineLvl w:val="0"/>
              <w:rPr>
                <w:rFonts w:ascii="Arial" w:hAnsi="Arial" w:cs="Arial"/>
                <w:color w:val="FFFFFF" w:themeColor="background1"/>
                <w:sz w:val="20"/>
                <w:lang w:val="en-GB"/>
              </w:rPr>
            </w:pPr>
            <w:r w:rsidRPr="001D08CA">
              <w:rPr>
                <w:rFonts w:ascii="Arial" w:hAnsi="Arial" w:cs="Arial"/>
                <w:color w:val="FFFFFF" w:themeColor="background1"/>
                <w:sz w:val="20"/>
                <w:lang w:val="en-GB"/>
              </w:rPr>
              <w:t>Configuration value</w:t>
            </w:r>
          </w:p>
        </w:tc>
      </w:tr>
      <w:tr w:rsidR="00350842" w:rsidRPr="00933DA2" w14:paraId="65EEBAF6" w14:textId="77777777" w:rsidTr="00A96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2119" w:type="pct"/>
            <w:tcBorders>
              <w:bottom w:val="none" w:sz="0" w:space="0" w:color="auto"/>
            </w:tcBorders>
            <w:shd w:val="clear" w:color="auto" w:fill="auto"/>
          </w:tcPr>
          <w:p w14:paraId="224BAAA7" w14:textId="69C08EF0" w:rsidR="00350842" w:rsidRPr="0034032D" w:rsidRDefault="008161A8" w:rsidP="0034032D">
            <w:pPr>
              <w:rPr>
                <w:b/>
                <w:bCs/>
              </w:rPr>
            </w:pPr>
            <w:proofErr w:type="spellStart"/>
            <w:r w:rsidRPr="008161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18"/>
              </w:rPr>
              <w:t>EV_email</w:t>
            </w:r>
            <w:proofErr w:type="spellEnd"/>
            <w:r w:rsidRPr="008161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18"/>
              </w:rPr>
              <w:t xml:space="preserve"> id</w:t>
            </w:r>
          </w:p>
        </w:tc>
        <w:tc>
          <w:tcPr>
            <w:tcW w:w="2881" w:type="pct"/>
            <w:tcBorders>
              <w:bottom w:val="none" w:sz="0" w:space="0" w:color="auto"/>
            </w:tcBorders>
            <w:shd w:val="clear" w:color="auto" w:fill="auto"/>
          </w:tcPr>
          <w:p w14:paraId="4BDE8715" w14:textId="6E8C4390" w:rsidR="00350842" w:rsidRPr="003A46D0" w:rsidRDefault="008161A8" w:rsidP="12B239B6">
            <w:pPr>
              <w:spacing w:before="60" w:after="60" w:line="240" w:lineRule="auto"/>
            </w:pPr>
            <w:r>
              <w:rPr>
                <w:rFonts w:ascii="Arial" w:hAnsi="Arial" w:cs="Arial"/>
                <w:color w:val="000000" w:themeColor="text1"/>
                <w:sz w:val="20"/>
              </w:rPr>
              <w:t>Email id for send ss.</w:t>
            </w:r>
          </w:p>
        </w:tc>
      </w:tr>
    </w:tbl>
    <w:p w14:paraId="2956B2BF" w14:textId="77777777" w:rsidR="00AA4D5E" w:rsidRDefault="00AA4D5E" w:rsidP="006D4DE4">
      <w:pPr>
        <w:pStyle w:val="EYHeading2"/>
        <w:numPr>
          <w:ilvl w:val="0"/>
          <w:numId w:val="0"/>
        </w:numPr>
        <w:tabs>
          <w:tab w:val="num" w:pos="4961"/>
        </w:tabs>
        <w:ind w:left="7654" w:hanging="850"/>
        <w:rPr>
          <w:rFonts w:ascii="Arial" w:hAnsi="Arial" w:cs="Arial"/>
          <w:sz w:val="32"/>
          <w:szCs w:val="32"/>
        </w:rPr>
      </w:pPr>
    </w:p>
    <w:p w14:paraId="4037F5B7" w14:textId="6D71299F" w:rsidR="00FE3921" w:rsidRPr="00350842" w:rsidRDefault="00AA4D5E" w:rsidP="00350842">
      <w:pPr>
        <w:pStyle w:val="EYHeading2"/>
        <w:tabs>
          <w:tab w:val="clear" w:pos="7654"/>
          <w:tab w:val="num" w:pos="993"/>
          <w:tab w:val="num" w:pos="4961"/>
        </w:tabs>
        <w:ind w:left="993" w:hanging="993"/>
        <w:rPr>
          <w:rFonts w:ascii="Arial" w:hAnsi="Arial" w:cs="Arial"/>
          <w:sz w:val="32"/>
          <w:szCs w:val="32"/>
        </w:rPr>
      </w:pPr>
      <w:bookmarkStart w:id="15" w:name="_Toc112776128"/>
      <w:r>
        <w:rPr>
          <w:rFonts w:ascii="Arial" w:hAnsi="Arial" w:cs="Arial"/>
          <w:sz w:val="32"/>
          <w:szCs w:val="32"/>
        </w:rPr>
        <w:t>C</w:t>
      </w:r>
      <w:r w:rsidR="00FE3921" w:rsidRPr="00350842">
        <w:rPr>
          <w:rFonts w:ascii="Arial" w:hAnsi="Arial" w:cs="Arial"/>
          <w:sz w:val="32"/>
          <w:szCs w:val="32"/>
        </w:rPr>
        <w:t>redentials</w:t>
      </w:r>
      <w:bookmarkEnd w:id="15"/>
    </w:p>
    <w:tbl>
      <w:tblPr>
        <w:tblStyle w:val="MediumShading1-Accent1"/>
        <w:tblW w:w="94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4"/>
        <w:gridCol w:w="4569"/>
      </w:tblGrid>
      <w:tr w:rsidR="00FE3921" w:rsidRPr="00933DA2" w14:paraId="60D9DE62" w14:textId="77777777" w:rsidTr="003403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4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3DDA4CB7" w14:textId="0CFBE518" w:rsidR="00FE3921" w:rsidRPr="001D08CA" w:rsidRDefault="00FE3921" w:rsidP="00C65060">
            <w:pPr>
              <w:pStyle w:val="EYBodytextwithparaspace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 xml:space="preserve">Credential </w:t>
            </w:r>
            <w:r w:rsidR="001D08CA">
              <w:rPr>
                <w:rFonts w:ascii="Arial" w:hAnsi="Arial" w:cs="Arial"/>
              </w:rPr>
              <w:t>N</w:t>
            </w:r>
            <w:r w:rsidRPr="001D08CA">
              <w:rPr>
                <w:rFonts w:ascii="Arial" w:hAnsi="Arial" w:cs="Arial"/>
              </w:rPr>
              <w:t>ame</w:t>
            </w:r>
          </w:p>
        </w:tc>
        <w:tc>
          <w:tcPr>
            <w:tcW w:w="4569" w:type="dxa"/>
            <w:tcBorders>
              <w:bottom w:val="single" w:sz="4" w:space="0" w:color="auto"/>
            </w:tcBorders>
            <w:shd w:val="clear" w:color="auto" w:fill="31849B"/>
            <w:vAlign w:val="center"/>
          </w:tcPr>
          <w:p w14:paraId="7ABDDD25" w14:textId="77777777" w:rsidR="00FE3921" w:rsidRPr="001D08CA" w:rsidRDefault="00FE3921" w:rsidP="00C65060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>Comments</w:t>
            </w:r>
          </w:p>
        </w:tc>
      </w:tr>
      <w:tr w:rsidR="00850BD2" w:rsidRPr="00933DA2" w14:paraId="31860D86" w14:textId="77777777" w:rsidTr="0034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4" w:type="dxa"/>
            <w:tcBorders>
              <w:right w:val="single" w:sz="4" w:space="0" w:color="auto"/>
            </w:tcBorders>
            <w:shd w:val="clear" w:color="auto" w:fill="auto"/>
          </w:tcPr>
          <w:p w14:paraId="272FF755" w14:textId="4929C514" w:rsidR="00850BD2" w:rsidRDefault="008161A8" w:rsidP="008B37D7">
            <w:pPr>
              <w:pStyle w:val="EYBodytextwithparaspace"/>
              <w:rPr>
                <w:szCs w:val="20"/>
              </w:rPr>
            </w:pPr>
            <w:r w:rsidRPr="008161A8">
              <w:rPr>
                <w:rFonts w:ascii="Calibri" w:eastAsia="Calibri" w:hAnsi="Calibri" w:cs="Calibri"/>
              </w:rPr>
              <w:t>Calculate Client Security Hash credentials</w:t>
            </w:r>
          </w:p>
        </w:tc>
        <w:tc>
          <w:tcPr>
            <w:tcW w:w="4569" w:type="dxa"/>
            <w:tcBorders>
              <w:left w:val="single" w:sz="4" w:space="0" w:color="auto"/>
            </w:tcBorders>
            <w:shd w:val="clear" w:color="auto" w:fill="auto"/>
          </w:tcPr>
          <w:p w14:paraId="76302EF3" w14:textId="67873DA0" w:rsidR="00850BD2" w:rsidRPr="019D4185" w:rsidRDefault="00850BD2" w:rsidP="17A6FF6F">
            <w:pPr>
              <w:pStyle w:val="EYBodytextwithparaspace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 store </w:t>
            </w:r>
            <w:r w:rsidR="008161A8">
              <w:rPr>
                <w:rFonts w:ascii="Arial" w:hAnsi="Arial" w:cs="Arial"/>
              </w:rPr>
              <w:t xml:space="preserve">login </w:t>
            </w:r>
            <w:r>
              <w:rPr>
                <w:rFonts w:ascii="Arial" w:hAnsi="Arial" w:cs="Arial"/>
              </w:rPr>
              <w:t>credentials</w:t>
            </w:r>
          </w:p>
        </w:tc>
      </w:tr>
    </w:tbl>
    <w:p w14:paraId="16D2FA94" w14:textId="77777777" w:rsidR="00FE3921" w:rsidRPr="00933DA2" w:rsidRDefault="00FE3921" w:rsidP="00FE3921">
      <w:pPr>
        <w:pStyle w:val="EYBodytextwithparaspace"/>
        <w:rPr>
          <w:rFonts w:ascii="Arial" w:hAnsi="Arial" w:cs="Arial"/>
        </w:rPr>
      </w:pPr>
    </w:p>
    <w:p w14:paraId="36E3CEF7" w14:textId="77777777" w:rsidR="00FE3921" w:rsidRPr="00350842" w:rsidRDefault="00FE3921" w:rsidP="00350842">
      <w:pPr>
        <w:pStyle w:val="EYHeading2"/>
        <w:tabs>
          <w:tab w:val="clear" w:pos="7654"/>
          <w:tab w:val="num" w:pos="993"/>
          <w:tab w:val="num" w:pos="4961"/>
        </w:tabs>
        <w:ind w:left="993" w:hanging="993"/>
        <w:rPr>
          <w:rFonts w:ascii="Arial" w:hAnsi="Arial" w:cs="Arial"/>
          <w:sz w:val="32"/>
          <w:szCs w:val="32"/>
        </w:rPr>
      </w:pPr>
      <w:bookmarkStart w:id="16" w:name="_Toc112776129"/>
      <w:r w:rsidRPr="00350842">
        <w:rPr>
          <w:rFonts w:ascii="Arial" w:hAnsi="Arial" w:cs="Arial"/>
          <w:sz w:val="32"/>
          <w:szCs w:val="32"/>
        </w:rPr>
        <w:t>Fonts</w:t>
      </w:r>
      <w:bookmarkEnd w:id="16"/>
    </w:p>
    <w:tbl>
      <w:tblPr>
        <w:tblStyle w:val="MediumShading1-Accent1"/>
        <w:tblW w:w="94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9"/>
        <w:gridCol w:w="4524"/>
      </w:tblGrid>
      <w:tr w:rsidR="00FE3921" w:rsidRPr="00933DA2" w14:paraId="350E16D6" w14:textId="77777777" w:rsidTr="000C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shd w:val="clear" w:color="auto" w:fill="31849B"/>
            <w:vAlign w:val="center"/>
          </w:tcPr>
          <w:p w14:paraId="5C87B358" w14:textId="5F36E34F" w:rsidR="00FE3921" w:rsidRPr="001D08CA" w:rsidRDefault="00FE3921" w:rsidP="00C65060">
            <w:pPr>
              <w:pStyle w:val="EYBodytextwithparaspace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 xml:space="preserve">Font </w:t>
            </w:r>
            <w:r w:rsidR="001D08CA">
              <w:rPr>
                <w:rFonts w:ascii="Arial" w:hAnsi="Arial" w:cs="Arial"/>
              </w:rPr>
              <w:t>N</w:t>
            </w:r>
            <w:r w:rsidRPr="001D08CA">
              <w:rPr>
                <w:rFonts w:ascii="Arial" w:hAnsi="Arial" w:cs="Arial"/>
              </w:rPr>
              <w:t>ame</w:t>
            </w:r>
          </w:p>
        </w:tc>
        <w:tc>
          <w:tcPr>
            <w:tcW w:w="4524" w:type="dxa"/>
            <w:shd w:val="clear" w:color="auto" w:fill="31849B"/>
            <w:vAlign w:val="center"/>
          </w:tcPr>
          <w:p w14:paraId="5CF81A19" w14:textId="77777777" w:rsidR="00FE3921" w:rsidRPr="001D08CA" w:rsidRDefault="00FE3921" w:rsidP="00C65060">
            <w:pPr>
              <w:pStyle w:val="EYBodytextwithpara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>Comments</w:t>
            </w:r>
          </w:p>
        </w:tc>
      </w:tr>
      <w:tr w:rsidR="00FE3921" w:rsidRPr="00933DA2" w14:paraId="74E5A272" w14:textId="77777777" w:rsidTr="000C5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shd w:val="clear" w:color="auto" w:fill="auto"/>
            <w:vAlign w:val="center"/>
          </w:tcPr>
          <w:p w14:paraId="788EDCD7" w14:textId="792502A7" w:rsidR="00FE3921" w:rsidRPr="006D4DE4" w:rsidRDefault="00F86F80" w:rsidP="00C65060">
            <w:pPr>
              <w:pStyle w:val="EYBodytextwithparaspace"/>
              <w:rPr>
                <w:rFonts w:ascii="Arial" w:hAnsi="Arial" w:cs="Arial"/>
                <w:b w:val="0"/>
                <w:bCs w:val="0"/>
              </w:rPr>
            </w:pPr>
            <w:r w:rsidRPr="006D4DE4">
              <w:rPr>
                <w:rFonts w:ascii="Arial" w:hAnsi="Arial" w:cs="Arial"/>
                <w:b w:val="0"/>
                <w:bCs w:val="0"/>
              </w:rPr>
              <w:t>N</w:t>
            </w:r>
            <w:r w:rsidR="006D4DE4">
              <w:rPr>
                <w:rFonts w:ascii="Arial" w:hAnsi="Arial" w:cs="Arial"/>
                <w:b w:val="0"/>
                <w:bCs w:val="0"/>
              </w:rPr>
              <w:t>/</w:t>
            </w:r>
            <w:r w:rsidRPr="006D4DE4">
              <w:rPr>
                <w:rFonts w:ascii="Arial" w:hAnsi="Arial" w:cs="Arial"/>
                <w:b w:val="0"/>
                <w:bCs w:val="0"/>
              </w:rPr>
              <w:t>A</w:t>
            </w:r>
          </w:p>
        </w:tc>
        <w:tc>
          <w:tcPr>
            <w:tcW w:w="4524" w:type="dxa"/>
            <w:shd w:val="clear" w:color="auto" w:fill="auto"/>
            <w:vAlign w:val="center"/>
          </w:tcPr>
          <w:p w14:paraId="1BBB20CA" w14:textId="77777777" w:rsidR="00FE3921" w:rsidRPr="00933DA2" w:rsidRDefault="00FE3921" w:rsidP="00C65060">
            <w:pPr>
              <w:pStyle w:val="EYBodytextwithpara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FB59495" w14:textId="77777777" w:rsidR="0048223D" w:rsidRDefault="0048223D" w:rsidP="2AF04A09">
      <w:pPr>
        <w:widowControl/>
        <w:autoSpaceDE/>
        <w:autoSpaceDN/>
        <w:adjustRightInd/>
        <w:spacing w:line="240" w:lineRule="auto"/>
        <w:rPr>
          <w:rFonts w:ascii="Arial" w:hAnsi="Arial" w:cs="Arial"/>
          <w:b/>
          <w:bCs/>
          <w:sz w:val="32"/>
          <w:szCs w:val="32"/>
        </w:rPr>
      </w:pPr>
      <w:bookmarkStart w:id="17" w:name="_Toc112776130"/>
    </w:p>
    <w:p w14:paraId="1B4CEFC4" w14:textId="18820990" w:rsidR="00FE3921" w:rsidRDefault="5FC52BAA" w:rsidP="2AF04A09">
      <w:pPr>
        <w:widowControl/>
        <w:autoSpaceDE/>
        <w:autoSpaceDN/>
        <w:adjustRightInd/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2AF04A09">
        <w:rPr>
          <w:rFonts w:ascii="Arial" w:hAnsi="Arial" w:cs="Arial"/>
          <w:b/>
          <w:bCs/>
          <w:sz w:val="32"/>
          <w:szCs w:val="32"/>
        </w:rPr>
        <w:t xml:space="preserve">3.9 </w:t>
      </w:r>
      <w:r w:rsidR="00FE3921" w:rsidRPr="2AF04A09">
        <w:rPr>
          <w:rFonts w:ascii="Arial" w:hAnsi="Arial" w:cs="Arial"/>
          <w:b/>
          <w:bCs/>
          <w:sz w:val="32"/>
          <w:szCs w:val="32"/>
        </w:rPr>
        <w:t xml:space="preserve">Deployment </w:t>
      </w:r>
      <w:r w:rsidR="05B485D2" w:rsidRPr="2AF04A09">
        <w:rPr>
          <w:rFonts w:ascii="Arial" w:hAnsi="Arial" w:cs="Arial"/>
          <w:b/>
          <w:bCs/>
          <w:sz w:val="32"/>
          <w:szCs w:val="32"/>
        </w:rPr>
        <w:t>I</w:t>
      </w:r>
      <w:r w:rsidR="00FE3921" w:rsidRPr="2AF04A09">
        <w:rPr>
          <w:rFonts w:ascii="Arial" w:hAnsi="Arial" w:cs="Arial"/>
          <w:b/>
          <w:bCs/>
          <w:sz w:val="32"/>
          <w:szCs w:val="32"/>
        </w:rPr>
        <w:t>nstructions</w:t>
      </w:r>
      <w:bookmarkEnd w:id="17"/>
    </w:p>
    <w:tbl>
      <w:tblPr>
        <w:tblStyle w:val="MediumShading1-Accent1"/>
        <w:tblW w:w="13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0"/>
        <w:gridCol w:w="5289"/>
        <w:gridCol w:w="5542"/>
      </w:tblGrid>
      <w:tr w:rsidR="00141BF7" w:rsidRPr="00933DA2" w14:paraId="5219E61C" w14:textId="77777777" w:rsidTr="2AF04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1849B"/>
            <w:vAlign w:val="center"/>
          </w:tcPr>
          <w:p w14:paraId="7196F197" w14:textId="50268988" w:rsidR="00141BF7" w:rsidRPr="001D08CA" w:rsidRDefault="00141BF7" w:rsidP="008626B1">
            <w:pPr>
              <w:pStyle w:val="EYBodytextwithparaspace"/>
              <w:jc w:val="center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 xml:space="preserve">Component </w:t>
            </w:r>
            <w:r w:rsidR="0067109E">
              <w:rPr>
                <w:rFonts w:ascii="Arial" w:hAnsi="Arial" w:cs="Arial"/>
              </w:rPr>
              <w:t>T</w:t>
            </w:r>
            <w:r w:rsidRPr="001D08CA">
              <w:rPr>
                <w:rFonts w:ascii="Arial" w:hAnsi="Arial" w:cs="Arial"/>
              </w:rPr>
              <w:t>ype</w:t>
            </w:r>
          </w:p>
        </w:tc>
        <w:tc>
          <w:tcPr>
            <w:tcW w:w="52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1849B"/>
            <w:vAlign w:val="center"/>
          </w:tcPr>
          <w:p w14:paraId="46BF2152" w14:textId="5A56AC36" w:rsidR="00141BF7" w:rsidRPr="001D08CA" w:rsidRDefault="00141BF7" w:rsidP="008626B1">
            <w:pPr>
              <w:pStyle w:val="EYBodytextwithparaspac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 xml:space="preserve">Component </w:t>
            </w:r>
            <w:r w:rsidR="0067109E">
              <w:rPr>
                <w:rFonts w:ascii="Arial" w:hAnsi="Arial" w:cs="Arial"/>
              </w:rPr>
              <w:t>N</w:t>
            </w:r>
            <w:r w:rsidRPr="001D08CA">
              <w:rPr>
                <w:rFonts w:ascii="Arial" w:hAnsi="Arial" w:cs="Arial"/>
              </w:rPr>
              <w:t>ame</w:t>
            </w:r>
          </w:p>
        </w:tc>
        <w:tc>
          <w:tcPr>
            <w:tcW w:w="55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1849B"/>
            <w:vAlign w:val="center"/>
          </w:tcPr>
          <w:p w14:paraId="7BDB014F" w14:textId="7F9BA82C" w:rsidR="00141BF7" w:rsidRPr="001D08CA" w:rsidRDefault="00141BF7" w:rsidP="008626B1">
            <w:pPr>
              <w:pStyle w:val="EYBodytextwithparaspac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8CA">
              <w:rPr>
                <w:rFonts w:ascii="Arial" w:hAnsi="Arial" w:cs="Arial"/>
              </w:rPr>
              <w:t xml:space="preserve">Suggested </w:t>
            </w:r>
            <w:r w:rsidR="0067109E">
              <w:rPr>
                <w:rFonts w:ascii="Arial" w:hAnsi="Arial" w:cs="Arial"/>
              </w:rPr>
              <w:t>A</w:t>
            </w:r>
            <w:r w:rsidRPr="001D08CA">
              <w:rPr>
                <w:rFonts w:ascii="Arial" w:hAnsi="Arial" w:cs="Arial"/>
              </w:rPr>
              <w:t>ction</w:t>
            </w:r>
          </w:p>
        </w:tc>
      </w:tr>
      <w:tr w:rsidR="005D7A98" w:rsidRPr="00933DA2" w14:paraId="5748CD59" w14:textId="77777777" w:rsidTr="2AF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14AFBCA3" w14:textId="28566C6F" w:rsidR="005D7A98" w:rsidRPr="00D4050C" w:rsidRDefault="00D4050C" w:rsidP="004D3EF4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 w:rsidRPr="00D4050C">
              <w:rPr>
                <w:rFonts w:ascii="Arial" w:hAnsi="Arial" w:cs="Arial"/>
                <w:b w:val="0"/>
                <w:bCs w:val="0"/>
              </w:rPr>
              <w:t>Microsoft Office</w:t>
            </w:r>
          </w:p>
        </w:tc>
        <w:tc>
          <w:tcPr>
            <w:tcW w:w="528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4E46F17" w14:textId="1A336AC9" w:rsidR="005D7A98" w:rsidRPr="00D4050C" w:rsidRDefault="008161A8" w:rsidP="004D3EF4">
            <w:pPr>
              <w:pStyle w:val="EYBodytextwithparaspac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MS Outloook Email VBO</w:t>
            </w:r>
          </w:p>
        </w:tc>
        <w:tc>
          <w:tcPr>
            <w:tcW w:w="5542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3A868FD6" w14:textId="52743776" w:rsidR="005D7A98" w:rsidRPr="008161A8" w:rsidRDefault="008161A8" w:rsidP="008161A8">
            <w:pPr>
              <w:pStyle w:val="EYBodytextwithpara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2AF04A09">
              <w:rPr>
                <w:rFonts w:ascii="Arial" w:hAnsi="Arial" w:cs="Arial"/>
              </w:rPr>
              <w:t>Bot should have privilages to send mails via SMTP.</w:t>
            </w:r>
          </w:p>
        </w:tc>
      </w:tr>
      <w:tr w:rsidR="00D4050C" w:rsidRPr="00933DA2" w14:paraId="2449467C" w14:textId="77777777" w:rsidTr="2AF04A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12CC9705" w14:textId="4261EEBC" w:rsidR="00D4050C" w:rsidRPr="00D4050C" w:rsidRDefault="000C5153" w:rsidP="004D3EF4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Application</w:t>
            </w:r>
          </w:p>
        </w:tc>
        <w:tc>
          <w:tcPr>
            <w:tcW w:w="528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DCA5556" w14:textId="097ABC72" w:rsidR="00D4050C" w:rsidRDefault="00D4050C" w:rsidP="004D3EF4">
            <w:pPr>
              <w:pStyle w:val="EYBodytextwithparaspace"/>
              <w:numPr>
                <w:ilvl w:val="0"/>
                <w:numId w:val="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5542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663898C2" w14:textId="6E7FEF81" w:rsidR="00FD6314" w:rsidRPr="00FD6314" w:rsidRDefault="6E35A0EE" w:rsidP="3CF1B355">
            <w:pPr>
              <w:pStyle w:val="EYBodytextwithparaspace"/>
              <w:numPr>
                <w:ilvl w:val="4"/>
                <w:numId w:val="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3CF1B355">
              <w:rPr>
                <w:rFonts w:ascii="Arial" w:hAnsi="Arial" w:cs="Arial"/>
              </w:rPr>
              <w:t xml:space="preserve">Bot should have  </w:t>
            </w:r>
            <w:r w:rsidR="006DE3D2" w:rsidRPr="3CF1B355">
              <w:rPr>
                <w:rFonts w:ascii="Arial" w:hAnsi="Arial" w:cs="Arial"/>
              </w:rPr>
              <w:t>installed</w:t>
            </w:r>
          </w:p>
        </w:tc>
      </w:tr>
      <w:tr w:rsidR="00E42A34" w:rsidRPr="00933DA2" w14:paraId="0E6FA631" w14:textId="77777777" w:rsidTr="2AF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74067A93" w14:textId="32DABC17" w:rsidR="00E42A34" w:rsidRPr="008A1241" w:rsidRDefault="00B45AD9" w:rsidP="004D3EF4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Application</w:t>
            </w:r>
          </w:p>
        </w:tc>
        <w:tc>
          <w:tcPr>
            <w:tcW w:w="528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7994ED1" w14:textId="71F0790B" w:rsidR="00E42A34" w:rsidRPr="001A6116" w:rsidRDefault="00B45AD9" w:rsidP="004D3EF4">
            <w:pPr>
              <w:pStyle w:val="EYBodytextwithparaspac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Microsoft Edge</w:t>
            </w:r>
          </w:p>
        </w:tc>
        <w:tc>
          <w:tcPr>
            <w:tcW w:w="5542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0F7173AE" w14:textId="1CCD2DD9" w:rsidR="008A1241" w:rsidRPr="001A6116" w:rsidRDefault="00B45AD9" w:rsidP="004D3EF4">
            <w:pPr>
              <w:pStyle w:val="EYBodytextwithpara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Bot should have acess to this app to acess web applications.</w:t>
            </w:r>
          </w:p>
        </w:tc>
      </w:tr>
      <w:tr w:rsidR="00171B6E" w:rsidRPr="00933DA2" w14:paraId="6504B780" w14:textId="77777777" w:rsidTr="2AF04A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3D79E427" w14:textId="349BA5B7" w:rsidR="00171B6E" w:rsidRPr="001A6116" w:rsidRDefault="00171B6E" w:rsidP="00171B6E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 w:rsidRPr="001A6116">
              <w:rPr>
                <w:rFonts w:ascii="Arial" w:hAnsi="Arial" w:cs="Arial"/>
                <w:b w:val="0"/>
                <w:bCs w:val="0"/>
              </w:rPr>
              <w:t>Privileges</w:t>
            </w:r>
          </w:p>
        </w:tc>
        <w:tc>
          <w:tcPr>
            <w:tcW w:w="528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8327A52" w14:textId="3F62007E" w:rsidR="00171B6E" w:rsidRPr="001A6116" w:rsidRDefault="00171B6E" w:rsidP="00171B6E">
            <w:pPr>
              <w:pStyle w:val="EYBodytextwithparaspace"/>
              <w:numPr>
                <w:ilvl w:val="0"/>
                <w:numId w:val="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1A6116">
              <w:rPr>
                <w:rFonts w:ascii="Arial" w:hAnsi="Arial" w:cs="Arial"/>
              </w:rPr>
              <w:t>Disable Screen Saver and Lock Screen</w:t>
            </w:r>
          </w:p>
        </w:tc>
        <w:tc>
          <w:tcPr>
            <w:tcW w:w="5542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138B6094" w14:textId="1830EE29" w:rsidR="00171B6E" w:rsidRPr="001A6116" w:rsidRDefault="00171B6E" w:rsidP="00171B6E">
            <w:pPr>
              <w:pStyle w:val="EYBodytextwithparaspac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2AF04A09">
              <w:rPr>
                <w:rFonts w:ascii="Arial" w:hAnsi="Arial" w:cs="Arial"/>
              </w:rPr>
              <w:t>Screen saver should be disabled in Bots as it affects mouse clicks.</w:t>
            </w:r>
          </w:p>
        </w:tc>
      </w:tr>
      <w:tr w:rsidR="00171B6E" w:rsidRPr="00933DA2" w14:paraId="0AFE56FA" w14:textId="77777777" w:rsidTr="2AF04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5C103F84" w14:textId="498A75E3" w:rsidR="00171B6E" w:rsidRPr="001A6116" w:rsidRDefault="00171B6E" w:rsidP="00171B6E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 w:rsidRPr="001A6116">
              <w:rPr>
                <w:rFonts w:ascii="Arial" w:hAnsi="Arial" w:cs="Arial"/>
                <w:b w:val="0"/>
                <w:bCs w:val="0"/>
              </w:rPr>
              <w:t>Credentials</w:t>
            </w:r>
          </w:p>
        </w:tc>
        <w:tc>
          <w:tcPr>
            <w:tcW w:w="528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6618517" w14:textId="41C853BF" w:rsidR="00171B6E" w:rsidRPr="001A6116" w:rsidRDefault="00171B6E" w:rsidP="00171B6E">
            <w:pPr>
              <w:pStyle w:val="EYBodytextwithparaspac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16">
              <w:rPr>
                <w:rFonts w:ascii="Arial" w:hAnsi="Arial" w:cs="Arial"/>
              </w:rPr>
              <w:t>Applications and AD Credentials</w:t>
            </w:r>
          </w:p>
        </w:tc>
        <w:tc>
          <w:tcPr>
            <w:tcW w:w="5542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163BB0E7" w14:textId="163B6F14" w:rsidR="00171B6E" w:rsidRPr="001A6116" w:rsidRDefault="00171B6E" w:rsidP="00171B6E">
            <w:pPr>
              <w:pStyle w:val="EYBodytextwithpara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2AF04A09">
              <w:rPr>
                <w:rFonts w:ascii="Arial" w:hAnsi="Arial" w:cs="Arial"/>
              </w:rPr>
              <w:t>Bots need credentials to be stored for all business applications involved and AD credentials to log on to machine.</w:t>
            </w:r>
          </w:p>
        </w:tc>
      </w:tr>
      <w:tr w:rsidR="00171B6E" w:rsidRPr="00933DA2" w14:paraId="095B68EC" w14:textId="77777777" w:rsidTr="2AF04A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089BFBDB" w14:textId="74FD605B" w:rsidR="00171B6E" w:rsidRPr="00E47F02" w:rsidRDefault="00B45AD9" w:rsidP="00171B6E">
            <w:pPr>
              <w:pStyle w:val="EYBodytextwithparaspace"/>
              <w:numPr>
                <w:ilvl w:val="0"/>
                <w:numId w:val="0"/>
              </w:num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Web Application</w:t>
            </w:r>
          </w:p>
        </w:tc>
        <w:tc>
          <w:tcPr>
            <w:tcW w:w="5289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319A4F9" w14:textId="54D94981" w:rsidR="00171B6E" w:rsidRDefault="00B45AD9" w:rsidP="00171B6E">
            <w:pPr>
              <w:pStyle w:val="EYBodytextwithparaspace"/>
              <w:numPr>
                <w:ilvl w:val="0"/>
                <w:numId w:val="0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Acme System, Sha1-Online.</w:t>
            </w:r>
          </w:p>
        </w:tc>
        <w:tc>
          <w:tcPr>
            <w:tcW w:w="5542" w:type="dxa"/>
            <w:tcBorders>
              <w:left w:val="none" w:sz="0" w:space="0" w:color="auto"/>
            </w:tcBorders>
            <w:shd w:val="clear" w:color="auto" w:fill="auto"/>
            <w:vAlign w:val="center"/>
          </w:tcPr>
          <w:p w14:paraId="69DAC8EF" w14:textId="34EE8511" w:rsidR="00171B6E" w:rsidRPr="008F0C0C" w:rsidRDefault="00B45AD9" w:rsidP="00171B6E">
            <w:pPr>
              <w:pStyle w:val="EYBodytextwithparaspac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Bot needs priveledge to these websites.</w:t>
            </w:r>
          </w:p>
        </w:tc>
      </w:tr>
    </w:tbl>
    <w:p w14:paraId="220E9B07" w14:textId="77777777" w:rsidR="00453E89" w:rsidRPr="002F3145" w:rsidRDefault="00453E89" w:rsidP="002F3145">
      <w:pPr>
        <w:pStyle w:val="EYBodytextwithparaspace"/>
        <w:numPr>
          <w:ilvl w:val="0"/>
          <w:numId w:val="0"/>
        </w:numPr>
      </w:pPr>
    </w:p>
    <w:p w14:paraId="2FC16185" w14:textId="348F03FC" w:rsidR="004447FD" w:rsidRPr="008D16FA" w:rsidRDefault="00E037BF" w:rsidP="008D16FA">
      <w:pPr>
        <w:pStyle w:val="EYHeading2"/>
        <w:tabs>
          <w:tab w:val="clear" w:pos="7654"/>
          <w:tab w:val="num" w:pos="993"/>
          <w:tab w:val="num" w:pos="4961"/>
        </w:tabs>
        <w:ind w:left="993" w:hanging="993"/>
        <w:rPr>
          <w:rFonts w:ascii="Arial" w:hAnsi="Arial" w:cs="Arial"/>
          <w:sz w:val="32"/>
          <w:szCs w:val="32"/>
        </w:rPr>
      </w:pPr>
      <w:bookmarkStart w:id="18" w:name="_Toc112776131"/>
      <w:r w:rsidRPr="00350842">
        <w:rPr>
          <w:rFonts w:ascii="Arial" w:hAnsi="Arial" w:cs="Arial"/>
          <w:sz w:val="32"/>
          <w:szCs w:val="32"/>
        </w:rPr>
        <w:t>Code</w:t>
      </w:r>
      <w:r w:rsidR="00826057" w:rsidRPr="00350842">
        <w:rPr>
          <w:rFonts w:ascii="Arial" w:hAnsi="Arial" w:cs="Arial"/>
          <w:sz w:val="32"/>
          <w:szCs w:val="32"/>
        </w:rPr>
        <w:t xml:space="preserve"> Package</w:t>
      </w:r>
      <w:bookmarkEnd w:id="18"/>
    </w:p>
    <w:p w14:paraId="351ECFB0" w14:textId="634E0756" w:rsidR="004447FD" w:rsidRDefault="009915D1" w:rsidP="009915D1">
      <w:pPr>
        <w:pStyle w:val="EYBodytextsolid"/>
        <w:rPr>
          <w:rFonts w:ascii="Arial" w:hAnsi="Arial" w:cs="Arial"/>
          <w:bCs/>
          <w:sz w:val="20"/>
          <w:szCs w:val="20"/>
        </w:rPr>
      </w:pPr>
      <w:r w:rsidRPr="003B0211">
        <w:rPr>
          <w:rFonts w:ascii="Arial" w:hAnsi="Arial" w:cs="Arial"/>
          <w:sz w:val="20"/>
          <w:szCs w:val="20"/>
        </w:rPr>
        <w:t xml:space="preserve">The BP release file needs to be imported in App server by the </w:t>
      </w:r>
      <w:r w:rsidRPr="003B0211">
        <w:rPr>
          <w:rFonts w:ascii="Arial" w:hAnsi="Arial" w:cs="Arial"/>
          <w:bCs/>
          <w:sz w:val="20"/>
          <w:szCs w:val="20"/>
        </w:rPr>
        <w:t xml:space="preserve">RPA </w:t>
      </w:r>
      <w:r w:rsidR="00332979">
        <w:rPr>
          <w:rFonts w:ascii="Arial" w:hAnsi="Arial" w:cs="Arial"/>
          <w:bCs/>
          <w:sz w:val="20"/>
          <w:szCs w:val="20"/>
        </w:rPr>
        <w:t>De</w:t>
      </w:r>
      <w:r w:rsidR="00704864">
        <w:rPr>
          <w:rFonts w:ascii="Arial" w:hAnsi="Arial" w:cs="Arial"/>
          <w:bCs/>
          <w:sz w:val="20"/>
          <w:szCs w:val="20"/>
        </w:rPr>
        <w:t>ployment</w:t>
      </w:r>
      <w:r w:rsidRPr="003B0211">
        <w:rPr>
          <w:rFonts w:ascii="Arial" w:hAnsi="Arial" w:cs="Arial"/>
          <w:bCs/>
          <w:sz w:val="20"/>
          <w:szCs w:val="20"/>
        </w:rPr>
        <w:t xml:space="preserve"> Team</w:t>
      </w:r>
      <w:r w:rsidR="00F70775">
        <w:rPr>
          <w:rFonts w:ascii="Arial" w:hAnsi="Arial" w:cs="Arial"/>
          <w:bCs/>
          <w:sz w:val="20"/>
          <w:szCs w:val="20"/>
        </w:rPr>
        <w:t xml:space="preserve"> </w:t>
      </w:r>
      <w:r w:rsidR="00B55AF1">
        <w:rPr>
          <w:rFonts w:ascii="Arial" w:hAnsi="Arial" w:cs="Arial"/>
          <w:bCs/>
          <w:sz w:val="20"/>
          <w:szCs w:val="20"/>
        </w:rPr>
        <w:t>(</w:t>
      </w:r>
      <w:r w:rsidR="00AE2EB7" w:rsidRPr="00AE2EB7">
        <w:rPr>
          <w:b/>
          <w:bCs/>
          <w:sz w:val="23"/>
          <w:szCs w:val="32"/>
        </w:rPr>
        <w:t>10.34.217.69</w:t>
      </w:r>
      <w:r w:rsidR="00B16D1A">
        <w:rPr>
          <w:rFonts w:ascii="Arial" w:hAnsi="Arial" w:cs="Arial"/>
          <w:bCs/>
          <w:sz w:val="20"/>
          <w:szCs w:val="20"/>
        </w:rPr>
        <w:t>)</w:t>
      </w:r>
      <w:r w:rsidRPr="003B0211">
        <w:rPr>
          <w:rFonts w:ascii="Arial" w:hAnsi="Arial" w:cs="Arial"/>
          <w:bCs/>
          <w:sz w:val="20"/>
          <w:szCs w:val="20"/>
        </w:rPr>
        <w:t>.</w:t>
      </w:r>
    </w:p>
    <w:p w14:paraId="03C79D60" w14:textId="77777777" w:rsidR="00DE1919" w:rsidRDefault="00DE1919" w:rsidP="009915D1">
      <w:pPr>
        <w:pStyle w:val="EYBodytextsolid"/>
        <w:rPr>
          <w:rFonts w:ascii="Arial" w:hAnsi="Arial" w:cs="Arial"/>
          <w:bCs/>
          <w:sz w:val="20"/>
          <w:szCs w:val="20"/>
        </w:rPr>
      </w:pPr>
    </w:p>
    <w:p w14:paraId="71CD3D64" w14:textId="227DE07D" w:rsidR="00DE1919" w:rsidRPr="00F91E85" w:rsidRDefault="00162367" w:rsidP="009915D1">
      <w:pPr>
        <w:pStyle w:val="EYBodytextsolid"/>
        <w:rPr>
          <w:rFonts w:ascii="Arial" w:hAnsi="Arial" w:cs="Arial"/>
          <w:b/>
          <w:bCs/>
          <w:sz w:val="20"/>
          <w:szCs w:val="20"/>
        </w:rPr>
      </w:pPr>
      <w:r w:rsidRPr="7F2D1B2B">
        <w:rPr>
          <w:rFonts w:ascii="Arial" w:hAnsi="Arial" w:cs="Arial"/>
          <w:b/>
          <w:bCs/>
          <w:sz w:val="20"/>
          <w:szCs w:val="20"/>
        </w:rPr>
        <w:t>E</w:t>
      </w:r>
      <w:r w:rsidR="00DE1919" w:rsidRPr="7F2D1B2B">
        <w:rPr>
          <w:rFonts w:ascii="Arial" w:hAnsi="Arial" w:cs="Arial"/>
          <w:b/>
          <w:bCs/>
          <w:sz w:val="20"/>
          <w:szCs w:val="20"/>
        </w:rPr>
        <w:t>:</w:t>
      </w:r>
      <w:r w:rsidR="00F70775" w:rsidRPr="7F2D1B2B">
        <w:rPr>
          <w:rFonts w:ascii="Arial" w:hAnsi="Arial" w:cs="Arial"/>
          <w:b/>
          <w:bCs/>
          <w:sz w:val="20"/>
          <w:szCs w:val="20"/>
        </w:rPr>
        <w:t xml:space="preserve"> </w:t>
      </w:r>
      <w:r w:rsidR="0030600C" w:rsidRPr="7F2D1B2B">
        <w:rPr>
          <w:rFonts w:ascii="Arial" w:hAnsi="Arial" w:cs="Arial"/>
          <w:b/>
          <w:bCs/>
          <w:sz w:val="20"/>
          <w:szCs w:val="20"/>
        </w:rPr>
        <w:t>\</w:t>
      </w:r>
      <w:r w:rsidRPr="7F2D1B2B">
        <w:rPr>
          <w:rFonts w:ascii="Arial" w:hAnsi="Arial" w:cs="Arial"/>
          <w:b/>
          <w:bCs/>
          <w:sz w:val="20"/>
          <w:szCs w:val="20"/>
        </w:rPr>
        <w:t xml:space="preserve"> </w:t>
      </w:r>
      <w:r w:rsidR="00B45AD9" w:rsidRPr="00B45AD9">
        <w:rPr>
          <w:rFonts w:ascii="Arial" w:hAnsi="Arial" w:cs="Arial"/>
          <w:b/>
          <w:bCs/>
          <w:sz w:val="20"/>
          <w:szCs w:val="20"/>
        </w:rPr>
        <w:t>Calculate Client Security Hash Release</w:t>
      </w:r>
      <w:bookmarkStart w:id="19" w:name="_GoBack"/>
      <w:bookmarkEnd w:id="19"/>
    </w:p>
    <w:p w14:paraId="114CA765" w14:textId="3DB1B6E4" w:rsidR="001F5ABA" w:rsidRPr="001F5ABA" w:rsidRDefault="001F5ABA" w:rsidP="001F5ABA">
      <w:pPr>
        <w:rPr>
          <w:rFonts w:ascii="Arial" w:hAnsi="Arial" w:cs="Arial"/>
        </w:rPr>
      </w:pPr>
    </w:p>
    <w:p w14:paraId="176A570B" w14:textId="51165279" w:rsidR="007750EE" w:rsidRPr="00933DA2" w:rsidRDefault="00453E89" w:rsidP="00453E89">
      <w:pPr>
        <w:pStyle w:val="EYHeading1"/>
        <w:numPr>
          <w:ilvl w:val="0"/>
          <w:numId w:val="0"/>
        </w:numPr>
        <w:rPr>
          <w:rFonts w:ascii="Arial" w:hAnsi="Arial" w:cs="Arial"/>
          <w:color w:val="auto"/>
          <w:sz w:val="36"/>
          <w:szCs w:val="36"/>
        </w:rPr>
      </w:pPr>
      <w:bookmarkStart w:id="20" w:name="_Toc112776132"/>
      <w:r>
        <w:rPr>
          <w:rFonts w:ascii="Arial" w:hAnsi="Arial" w:cs="Arial"/>
          <w:color w:val="auto"/>
          <w:sz w:val="36"/>
          <w:szCs w:val="36"/>
        </w:rPr>
        <w:lastRenderedPageBreak/>
        <w:t xml:space="preserve">4. </w:t>
      </w:r>
      <w:r w:rsidR="007750EE" w:rsidRPr="00933DA2">
        <w:rPr>
          <w:rFonts w:ascii="Arial" w:hAnsi="Arial" w:cs="Arial"/>
          <w:color w:val="auto"/>
          <w:sz w:val="36"/>
          <w:szCs w:val="36"/>
        </w:rPr>
        <w:t>Installation Verification Instructions</w:t>
      </w:r>
      <w:bookmarkEnd w:id="20"/>
    </w:p>
    <w:p w14:paraId="2CA9CDE7" w14:textId="77777777" w:rsidR="003F5EA5" w:rsidRPr="005D0EA8" w:rsidRDefault="0038684E" w:rsidP="005D0EA8">
      <w:pPr>
        <w:pStyle w:val="EYBodytextsolid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5D0EA8">
        <w:rPr>
          <w:rFonts w:ascii="Arial" w:hAnsi="Arial" w:cs="Arial"/>
          <w:sz w:val="20"/>
          <w:szCs w:val="20"/>
        </w:rPr>
        <w:t xml:space="preserve">All </w:t>
      </w:r>
      <w:r w:rsidR="005D6E71" w:rsidRPr="005D0EA8">
        <w:rPr>
          <w:rFonts w:ascii="Arial" w:hAnsi="Arial" w:cs="Arial"/>
          <w:sz w:val="20"/>
          <w:szCs w:val="20"/>
        </w:rPr>
        <w:t xml:space="preserve">processes &amp; objects must have 0 errors. </w:t>
      </w:r>
    </w:p>
    <w:p w14:paraId="46F9A291" w14:textId="77777777" w:rsidR="005D0EA8" w:rsidRPr="005D0EA8" w:rsidRDefault="005D0EA8" w:rsidP="005D0EA8">
      <w:pPr>
        <w:pStyle w:val="EYBodytextsolid"/>
        <w:rPr>
          <w:rFonts w:ascii="Arial" w:hAnsi="Arial" w:cs="Arial"/>
          <w:sz w:val="20"/>
          <w:szCs w:val="20"/>
        </w:rPr>
      </w:pPr>
    </w:p>
    <w:p w14:paraId="10B7714A" w14:textId="53ACCE52" w:rsidR="00D318DD" w:rsidRPr="005D0EA8" w:rsidRDefault="003F5EA5" w:rsidP="005D0EA8">
      <w:pPr>
        <w:pStyle w:val="EYBodytextsolid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5D0EA8">
        <w:rPr>
          <w:rFonts w:ascii="Arial" w:hAnsi="Arial" w:cs="Arial"/>
          <w:sz w:val="20"/>
          <w:szCs w:val="20"/>
        </w:rPr>
        <w:t>A</w:t>
      </w:r>
      <w:r w:rsidR="005D6E71" w:rsidRPr="005D0EA8">
        <w:rPr>
          <w:rFonts w:ascii="Arial" w:hAnsi="Arial" w:cs="Arial"/>
          <w:sz w:val="20"/>
          <w:szCs w:val="20"/>
        </w:rPr>
        <w:t>ll the environment variables</w:t>
      </w:r>
      <w:r w:rsidRPr="005D0EA8">
        <w:rPr>
          <w:rFonts w:ascii="Arial" w:hAnsi="Arial" w:cs="Arial"/>
          <w:sz w:val="20"/>
          <w:szCs w:val="20"/>
        </w:rPr>
        <w:t xml:space="preserve"> &amp; </w:t>
      </w:r>
      <w:r w:rsidR="00CB68CF" w:rsidRPr="005D0EA8">
        <w:rPr>
          <w:rFonts w:ascii="Arial" w:hAnsi="Arial" w:cs="Arial"/>
          <w:sz w:val="20"/>
          <w:szCs w:val="20"/>
        </w:rPr>
        <w:t>c</w:t>
      </w:r>
      <w:r w:rsidRPr="005D0EA8">
        <w:rPr>
          <w:rFonts w:ascii="Arial" w:hAnsi="Arial" w:cs="Arial"/>
          <w:sz w:val="20"/>
          <w:szCs w:val="20"/>
        </w:rPr>
        <w:t>redentials values must be updated with production environment</w:t>
      </w:r>
      <w:r w:rsidR="005D0EA8" w:rsidRPr="005D0EA8">
        <w:rPr>
          <w:rFonts w:ascii="Arial" w:hAnsi="Arial" w:cs="Arial"/>
          <w:sz w:val="20"/>
          <w:szCs w:val="20"/>
        </w:rPr>
        <w:t xml:space="preserve"> details.</w:t>
      </w:r>
    </w:p>
    <w:p w14:paraId="4BCDC37F" w14:textId="42B3220E" w:rsidR="00212A23" w:rsidRPr="00212A23" w:rsidRDefault="00212A23" w:rsidP="00212A23">
      <w:pPr>
        <w:pStyle w:val="EYBodytextwithparaspace"/>
        <w:numPr>
          <w:ilvl w:val="3"/>
          <w:numId w:val="9"/>
        </w:numPr>
      </w:pPr>
      <w:r>
        <w:t xml:space="preserve">          </w:t>
      </w:r>
    </w:p>
    <w:sectPr w:rsidR="00212A23" w:rsidRPr="00212A23" w:rsidSect="007D0A0C">
      <w:headerReference w:type="default" r:id="rId11"/>
      <w:footerReference w:type="default" r:id="rId12"/>
      <w:pgSz w:w="14570" w:h="20636" w:code="12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45FEFD" w14:textId="77777777" w:rsidR="00C97D1B" w:rsidRDefault="00C97D1B">
      <w:r>
        <w:separator/>
      </w:r>
    </w:p>
    <w:p w14:paraId="3553F824" w14:textId="77777777" w:rsidR="00C97D1B" w:rsidRDefault="00C97D1B"/>
    <w:p w14:paraId="71635AD0" w14:textId="77777777" w:rsidR="00C97D1B" w:rsidRDefault="00C97D1B"/>
    <w:p w14:paraId="0B9FC052" w14:textId="77777777" w:rsidR="00C97D1B" w:rsidRDefault="00C97D1B"/>
    <w:p w14:paraId="0AA1CCDA" w14:textId="77777777" w:rsidR="00C97D1B" w:rsidRDefault="00C97D1B"/>
    <w:p w14:paraId="7C3C9079" w14:textId="77777777" w:rsidR="00C97D1B" w:rsidRDefault="00C97D1B"/>
    <w:p w14:paraId="3A7F6486" w14:textId="77777777" w:rsidR="00C97D1B" w:rsidRDefault="00C97D1B"/>
  </w:endnote>
  <w:endnote w:type="continuationSeparator" w:id="0">
    <w:p w14:paraId="6EB80BD5" w14:textId="77777777" w:rsidR="00C97D1B" w:rsidRDefault="00C97D1B">
      <w:r>
        <w:continuationSeparator/>
      </w:r>
    </w:p>
    <w:p w14:paraId="25AAE364" w14:textId="77777777" w:rsidR="00C97D1B" w:rsidRDefault="00C97D1B"/>
    <w:p w14:paraId="27E2344B" w14:textId="77777777" w:rsidR="00C97D1B" w:rsidRDefault="00C97D1B"/>
    <w:p w14:paraId="2BFCE73B" w14:textId="77777777" w:rsidR="00C97D1B" w:rsidRDefault="00C97D1B"/>
    <w:p w14:paraId="203F8EF0" w14:textId="77777777" w:rsidR="00C97D1B" w:rsidRDefault="00C97D1B"/>
    <w:p w14:paraId="415B521F" w14:textId="77777777" w:rsidR="00C97D1B" w:rsidRDefault="00C97D1B"/>
    <w:p w14:paraId="676A4D4B" w14:textId="77777777" w:rsidR="00C97D1B" w:rsidRDefault="00C97D1B"/>
  </w:endnote>
  <w:endnote w:type="continuationNotice" w:id="1">
    <w:p w14:paraId="2C0D4E2B" w14:textId="77777777" w:rsidR="00C97D1B" w:rsidRDefault="00C97D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YInterstate">
    <w:altName w:val="Calibri"/>
    <w:charset w:val="00"/>
    <w:family w:val="auto"/>
    <w:pitch w:val="variable"/>
    <w:sig w:usb0="800002AF" w:usb1="5000204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8728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04476" w14:textId="3F1D7F04" w:rsidR="00352513" w:rsidRDefault="003525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2F18324" w14:textId="77777777" w:rsidR="00352513" w:rsidRDefault="00352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B20F55" w14:textId="77777777" w:rsidR="00C97D1B" w:rsidRPr="009F10D4" w:rsidRDefault="00C97D1B" w:rsidP="009F10D4">
      <w:r>
        <w:separator/>
      </w:r>
    </w:p>
  </w:footnote>
  <w:footnote w:type="continuationSeparator" w:id="0">
    <w:p w14:paraId="43BE3358" w14:textId="77777777" w:rsidR="00C97D1B" w:rsidRDefault="00C97D1B">
      <w:r>
        <w:continuationSeparator/>
      </w:r>
    </w:p>
    <w:p w14:paraId="72C496A6" w14:textId="77777777" w:rsidR="00C97D1B" w:rsidRDefault="00C97D1B"/>
    <w:p w14:paraId="7AD45CC8" w14:textId="77777777" w:rsidR="00C97D1B" w:rsidRDefault="00C97D1B"/>
    <w:p w14:paraId="3FF855E0" w14:textId="77777777" w:rsidR="00C97D1B" w:rsidRDefault="00C97D1B"/>
    <w:p w14:paraId="35033789" w14:textId="77777777" w:rsidR="00C97D1B" w:rsidRDefault="00C97D1B"/>
    <w:p w14:paraId="57764F58" w14:textId="77777777" w:rsidR="00C97D1B" w:rsidRDefault="00C97D1B"/>
    <w:p w14:paraId="70CED53B" w14:textId="77777777" w:rsidR="00C97D1B" w:rsidRDefault="00C97D1B"/>
  </w:footnote>
  <w:footnote w:type="continuationNotice" w:id="1">
    <w:p w14:paraId="60A776C1" w14:textId="77777777" w:rsidR="00C97D1B" w:rsidRDefault="00C97D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13BA10" w14:textId="180655DF" w:rsidR="00352513" w:rsidRPr="008A3953" w:rsidRDefault="00352513" w:rsidP="008A3953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F660B"/>
    <w:multiLevelType w:val="hybridMultilevel"/>
    <w:tmpl w:val="DC041BAC"/>
    <w:lvl w:ilvl="0" w:tplc="0A106E1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14A8"/>
    <w:multiLevelType w:val="multilevel"/>
    <w:tmpl w:val="4F76F43E"/>
    <w:lvl w:ilvl="0">
      <w:start w:val="1"/>
      <w:numFmt w:val="decimal"/>
      <w:lvlRestart w:val="0"/>
      <w:pStyle w:val="EYHeading1"/>
      <w:lvlText w:val="%1."/>
      <w:lvlJc w:val="left"/>
      <w:pPr>
        <w:tabs>
          <w:tab w:val="num" w:pos="0"/>
        </w:tabs>
        <w:ind w:left="0" w:hanging="850"/>
      </w:pPr>
      <w:rPr>
        <w:rFonts w:ascii="Arial" w:hAnsi="Arial" w:cs="Arial" w:hint="default"/>
        <w:b/>
        <w:i w:val="0"/>
        <w:color w:val="auto"/>
        <w:sz w:val="36"/>
        <w:szCs w:val="36"/>
      </w:rPr>
    </w:lvl>
    <w:lvl w:ilvl="1">
      <w:start w:val="1"/>
      <w:numFmt w:val="decimal"/>
      <w:pStyle w:val="EYHeading2"/>
      <w:lvlText w:val="%1.%2"/>
      <w:lvlJc w:val="left"/>
      <w:pPr>
        <w:tabs>
          <w:tab w:val="num" w:pos="7654"/>
        </w:tabs>
        <w:ind w:left="7654" w:hanging="850"/>
      </w:pPr>
      <w:rPr>
        <w:rFonts w:ascii="Arial" w:hAnsi="Arial" w:cs="Arial" w:hint="default"/>
        <w:b/>
        <w:i w:val="0"/>
        <w:color w:val="000000"/>
        <w:sz w:val="32"/>
        <w:szCs w:val="32"/>
      </w:rPr>
    </w:lvl>
    <w:lvl w:ilvl="2">
      <w:start w:val="1"/>
      <w:numFmt w:val="decimal"/>
      <w:pStyle w:val="EYHeading3"/>
      <w:lvlText w:val="%1.%2.%3"/>
      <w:lvlJc w:val="left"/>
      <w:pPr>
        <w:tabs>
          <w:tab w:val="num" w:pos="0"/>
        </w:tabs>
        <w:ind w:left="0" w:hanging="850"/>
      </w:pPr>
      <w:rPr>
        <w:rFonts w:ascii="EYInterstate Light" w:hAnsi="EYInterstate Light" w:hint="default"/>
        <w:b/>
        <w:i w:val="0"/>
        <w:color w:val="000000"/>
        <w:sz w:val="26"/>
      </w:rPr>
    </w:lvl>
    <w:lvl w:ilvl="3">
      <w:start w:val="1"/>
      <w:numFmt w:val="decimal"/>
      <w:pStyle w:val="EYHeading4"/>
      <w:lvlText w:val="%1.%2.%3.%4"/>
      <w:lvlJc w:val="left"/>
      <w:pPr>
        <w:tabs>
          <w:tab w:val="num" w:pos="0"/>
        </w:tabs>
        <w:ind w:left="0" w:hanging="850"/>
      </w:pPr>
      <w:rPr>
        <w:rFonts w:ascii="EYInterstate Light" w:hAnsi="EYInterstate Light" w:hint="default"/>
        <w:b/>
        <w:i w:val="0"/>
        <w:color w:val="000000"/>
        <w:sz w:val="22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094C668E"/>
    <w:multiLevelType w:val="hybridMultilevel"/>
    <w:tmpl w:val="3C945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FFE"/>
    <w:multiLevelType w:val="hybridMultilevel"/>
    <w:tmpl w:val="4B8A6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7D75"/>
    <w:multiLevelType w:val="hybridMultilevel"/>
    <w:tmpl w:val="0FB0104E"/>
    <w:lvl w:ilvl="0" w:tplc="7388CD34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  <w:rPr>
        <w:rFonts w:ascii="EYInterstate Light" w:hAnsi="EYInterstate Light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4A0F1D"/>
    <w:multiLevelType w:val="multilevel"/>
    <w:tmpl w:val="15F80EE2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2BE06073"/>
    <w:multiLevelType w:val="multilevel"/>
    <w:tmpl w:val="C1F0C9A2"/>
    <w:lvl w:ilvl="0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rFonts w:ascii="EYInterstate Light" w:hAnsi="EYInterstate Light"/>
        <w:b/>
        <w:color w:val="7F7E82"/>
        <w:sz w:val="32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000000"/>
        <w:sz w:val="28"/>
      </w:rPr>
    </w:lvl>
    <w:lvl w:ilvl="2">
      <w:start w:val="1"/>
      <w:numFmt w:val="decimal"/>
      <w:lvlRestart w:val="1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000000"/>
        <w:sz w:val="24"/>
      </w:rPr>
    </w:lvl>
    <w:lvl w:ilvl="3">
      <w:start w:val="1"/>
      <w:numFmt w:val="decimal"/>
      <w:lvlRestart w:val="1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000000"/>
        <w:sz w:val="20"/>
      </w:rPr>
    </w:lvl>
    <w:lvl w:ilvl="4">
      <w:start w:val="1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b w:val="0"/>
        <w:color w:val="000000"/>
        <w:sz w:val="20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3CA017FA"/>
    <w:multiLevelType w:val="multilevel"/>
    <w:tmpl w:val="C28E4076"/>
    <w:lvl w:ilvl="0">
      <w:start w:val="1"/>
      <w:numFmt w:val="decimal"/>
      <w:pStyle w:val="EYNumber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  <w:bCs/>
        <w:color w:val="auto"/>
      </w:rPr>
    </w:lvl>
    <w:lvl w:ilvl="1">
      <w:start w:val="1"/>
      <w:numFmt w:val="lowerLetter"/>
      <w:pStyle w:val="EY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  <w:b w:val="0"/>
        <w:i w:val="0"/>
        <w:color w:val="auto"/>
      </w:rPr>
    </w:lvl>
    <w:lvl w:ilvl="2">
      <w:start w:val="1"/>
      <w:numFmt w:val="lowerRoman"/>
      <w:pStyle w:val="EYRoman"/>
      <w:lvlText w:val="%3"/>
      <w:lvlJc w:val="left"/>
      <w:pPr>
        <w:tabs>
          <w:tab w:val="num" w:pos="1276"/>
        </w:tabs>
        <w:ind w:left="1276" w:hanging="425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680"/>
        </w:tabs>
        <w:ind w:left="367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400"/>
        </w:tabs>
        <w:ind w:left="417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120"/>
        </w:tabs>
        <w:ind w:left="468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840"/>
        </w:tabs>
        <w:ind w:left="518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200"/>
        </w:tabs>
        <w:ind w:left="5760" w:hanging="1440"/>
      </w:pPr>
      <w:rPr>
        <w:rFonts w:hint="default"/>
      </w:rPr>
    </w:lvl>
  </w:abstractNum>
  <w:abstractNum w:abstractNumId="8" w15:restartNumberingAfterBreak="0">
    <w:nsid w:val="3CAD7C82"/>
    <w:multiLevelType w:val="multilevel"/>
    <w:tmpl w:val="D17E7C5E"/>
    <w:lvl w:ilvl="0">
      <w:start w:val="1"/>
      <w:numFmt w:val="bullet"/>
      <w:pStyle w:val="EYBulletedtext1"/>
      <w:lvlText w:val="•"/>
      <w:lvlJc w:val="left"/>
      <w:pPr>
        <w:tabs>
          <w:tab w:val="num" w:pos="288"/>
        </w:tabs>
        <w:ind w:left="288" w:hanging="288"/>
      </w:pPr>
      <w:rPr>
        <w:rFonts w:ascii="EYInterstate Light" w:hAnsi="EYInterstate Light" w:hint="default"/>
        <w:b w:val="0"/>
        <w:i w:val="0"/>
        <w:color w:val="FFE600" w:themeColor="accent4"/>
        <w:sz w:val="20"/>
        <w:szCs w:val="24"/>
      </w:rPr>
    </w:lvl>
    <w:lvl w:ilvl="1">
      <w:start w:val="1"/>
      <w:numFmt w:val="bullet"/>
      <w:pStyle w:val="EYBulletedtext2"/>
      <w:lvlText w:val="•"/>
      <w:lvlJc w:val="left"/>
      <w:pPr>
        <w:tabs>
          <w:tab w:val="num" w:pos="576"/>
        </w:tabs>
        <w:ind w:left="576" w:hanging="288"/>
      </w:pPr>
      <w:rPr>
        <w:rFonts w:ascii="EYInterstate Light" w:hAnsi="EYInterstate Light" w:hint="default"/>
        <w:b w:val="0"/>
        <w:i w:val="0"/>
        <w:color w:val="FFE600" w:themeColor="accent4"/>
        <w:sz w:val="20"/>
        <w:szCs w:val="24"/>
      </w:rPr>
    </w:lvl>
    <w:lvl w:ilvl="2">
      <w:start w:val="1"/>
      <w:numFmt w:val="bullet"/>
      <w:pStyle w:val="EYBulletedtext3"/>
      <w:lvlText w:val="•"/>
      <w:lvlJc w:val="left"/>
      <w:pPr>
        <w:tabs>
          <w:tab w:val="num" w:pos="864"/>
        </w:tabs>
        <w:ind w:left="864" w:hanging="288"/>
      </w:pPr>
      <w:rPr>
        <w:rFonts w:ascii="EYInterstate Light" w:hAnsi="EYInterstate Light" w:hint="default"/>
        <w:b w:val="0"/>
        <w:i w:val="0"/>
        <w:color w:val="FFE600" w:themeColor="accent4"/>
        <w:sz w:val="20"/>
        <w:szCs w:val="24"/>
      </w:rPr>
    </w:lvl>
    <w:lvl w:ilvl="3">
      <w:start w:val="1"/>
      <w:numFmt w:val="bullet"/>
      <w:lvlText w:val="►"/>
      <w:lvlJc w:val="left"/>
      <w:pPr>
        <w:tabs>
          <w:tab w:val="num" w:pos="1289"/>
        </w:tabs>
        <w:ind w:left="1152" w:hanging="288"/>
      </w:pPr>
      <w:rPr>
        <w:rFonts w:ascii="Arial" w:hAnsi="Arial" w:cs="Times New Roman" w:hint="default"/>
        <w:color w:val="auto"/>
        <w:sz w:val="16"/>
        <w:szCs w:val="24"/>
      </w:rPr>
    </w:lvl>
    <w:lvl w:ilvl="4">
      <w:start w:val="1"/>
      <w:numFmt w:val="bullet"/>
      <w:lvlText w:val="►"/>
      <w:lvlJc w:val="left"/>
      <w:pPr>
        <w:tabs>
          <w:tab w:val="num" w:pos="1577"/>
        </w:tabs>
        <w:ind w:left="1440" w:hanging="288"/>
      </w:pPr>
      <w:rPr>
        <w:rFonts w:ascii="Arial" w:hAnsi="Arial" w:cs="Times New Roman" w:hint="default"/>
        <w:color w:val="auto"/>
        <w:sz w:val="16"/>
        <w:szCs w:val="24"/>
      </w:rPr>
    </w:lvl>
    <w:lvl w:ilvl="5">
      <w:start w:val="1"/>
      <w:numFmt w:val="bullet"/>
      <w:lvlText w:val="►"/>
      <w:lvlJc w:val="left"/>
      <w:pPr>
        <w:tabs>
          <w:tab w:val="num" w:pos="1865"/>
        </w:tabs>
        <w:ind w:left="1728" w:hanging="288"/>
      </w:pPr>
      <w:rPr>
        <w:rFonts w:ascii="Arial" w:hAnsi="Arial" w:cs="Times New Roman" w:hint="default"/>
        <w:color w:val="auto"/>
        <w:sz w:val="16"/>
        <w:szCs w:val="24"/>
      </w:rPr>
    </w:lvl>
    <w:lvl w:ilvl="6">
      <w:start w:val="1"/>
      <w:numFmt w:val="none"/>
      <w:suff w:val="nothing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592" w:hanging="288"/>
      </w:pPr>
      <w:rPr>
        <w:rFonts w:hint="default"/>
      </w:rPr>
    </w:lvl>
  </w:abstractNum>
  <w:abstractNum w:abstractNumId="9" w15:restartNumberingAfterBreak="0">
    <w:nsid w:val="42A15784"/>
    <w:multiLevelType w:val="hybridMultilevel"/>
    <w:tmpl w:val="5F0E1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D3CEE"/>
    <w:multiLevelType w:val="multilevel"/>
    <w:tmpl w:val="DE26DC9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850"/>
      </w:pPr>
      <w:rPr>
        <w:rFonts w:ascii="Arial" w:hAnsi="Arial" w:cs="Arial" w:hint="default"/>
        <w:b/>
        <w:i w:val="0"/>
        <w:color w:val="000000"/>
        <w:sz w:val="28"/>
        <w:szCs w:val="1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850"/>
      </w:pPr>
      <w:rPr>
        <w:rFonts w:hint="default"/>
        <w:b/>
        <w:color w:val="000000"/>
        <w:sz w:val="24"/>
        <w:szCs w:val="1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hanging="850"/>
      </w:pPr>
      <w:rPr>
        <w:rFonts w:hint="default"/>
        <w:b/>
        <w:color w:val="000000"/>
        <w:sz w:val="20"/>
        <w:szCs w:val="32"/>
      </w:rPr>
    </w:lvl>
    <w:lvl w:ilvl="4">
      <w:start w:val="1"/>
      <w:numFmt w:val="upperLetter"/>
      <w:lvlText w:val="Appendix %5"/>
      <w:lvlJc w:val="left"/>
      <w:pPr>
        <w:tabs>
          <w:tab w:val="num" w:pos="1417"/>
        </w:tabs>
        <w:ind w:left="1417" w:hanging="1417"/>
      </w:pPr>
      <w:rPr>
        <w:rFonts w:hint="default"/>
        <w:b/>
        <w:i w:val="0"/>
        <w:color w:val="7F7E82"/>
        <w:sz w:val="40"/>
        <w:szCs w:val="20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7F7E82"/>
        <w:sz w:val="32"/>
        <w:szCs w:val="32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  <w:sz w:val="32"/>
        <w:szCs w:val="32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</w:rPr>
    </w:lvl>
  </w:abstractNum>
  <w:abstractNum w:abstractNumId="11" w15:restartNumberingAfterBreak="0">
    <w:nsid w:val="58B277D7"/>
    <w:multiLevelType w:val="multilevel"/>
    <w:tmpl w:val="07B8786A"/>
    <w:name w:val="my list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Restart w:val="0"/>
      <w:lvlText w:val="%1.%2"/>
      <w:lvlJc w:val="left"/>
      <w:pPr>
        <w:tabs>
          <w:tab w:val="num" w:pos="1"/>
        </w:tabs>
        <w:ind w:left="1" w:hanging="851"/>
      </w:pPr>
      <w:rPr>
        <w:rFonts w:hint="default"/>
        <w:b/>
        <w:i w:val="0"/>
        <w:color w:val="000000"/>
        <w:sz w:val="28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"/>
        </w:tabs>
        <w:ind w:left="1" w:hanging="851"/>
      </w:pPr>
      <w:rPr>
        <w:rFonts w:hint="default"/>
        <w:b/>
        <w:i w:val="0"/>
        <w:color w:val="000000"/>
        <w:sz w:val="24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1"/>
        </w:tabs>
        <w:ind w:left="1" w:hanging="851"/>
      </w:pPr>
      <w:rPr>
        <w:rFonts w:hint="default"/>
        <w:b/>
        <w:i w:val="0"/>
        <w:color w:val="000000"/>
        <w:sz w:val="20"/>
      </w:rPr>
    </w:lvl>
    <w:lvl w:ilvl="4">
      <w:start w:val="1"/>
      <w:numFmt w:val="none"/>
      <w:lvlText w:val=""/>
      <w:lvlJc w:val="left"/>
      <w:pPr>
        <w:tabs>
          <w:tab w:val="num" w:pos="1"/>
        </w:tabs>
        <w:ind w:left="1" w:firstLine="0"/>
      </w:pPr>
      <w:rPr>
        <w:rFonts w:hint="default"/>
        <w:b/>
        <w:color w:val="7F7E82"/>
        <w:sz w:val="20"/>
        <w:szCs w:val="20"/>
      </w:rPr>
    </w:lvl>
    <w:lvl w:ilvl="5">
      <w:start w:val="1"/>
      <w:numFmt w:val="none"/>
      <w:lvlText w:val=""/>
      <w:lvlJc w:val="left"/>
      <w:pPr>
        <w:tabs>
          <w:tab w:val="num" w:pos="1"/>
        </w:tabs>
        <w:ind w:left="1" w:firstLine="0"/>
      </w:pPr>
      <w:rPr>
        <w:rFonts w:hint="default"/>
        <w:color w:val="4367C5"/>
      </w:rPr>
    </w:lvl>
    <w:lvl w:ilvl="6">
      <w:start w:val="1"/>
      <w:numFmt w:val="none"/>
      <w:lvlText w:val=""/>
      <w:lvlJc w:val="left"/>
      <w:pPr>
        <w:tabs>
          <w:tab w:val="num" w:pos="1"/>
        </w:tabs>
        <w:ind w:left="1" w:firstLine="0"/>
      </w:pPr>
      <w:rPr>
        <w:rFonts w:hint="default"/>
        <w:color w:val="4367C5"/>
      </w:rPr>
    </w:lvl>
    <w:lvl w:ilvl="7">
      <w:start w:val="1"/>
      <w:numFmt w:val="none"/>
      <w:lvlText w:val=""/>
      <w:lvlJc w:val="left"/>
      <w:pPr>
        <w:tabs>
          <w:tab w:val="num" w:pos="1"/>
        </w:tabs>
        <w:ind w:left="1" w:firstLine="0"/>
      </w:pPr>
      <w:rPr>
        <w:rFonts w:hint="default"/>
        <w:color w:val="4367C5"/>
      </w:rPr>
    </w:lvl>
    <w:lvl w:ilvl="8">
      <w:start w:val="1"/>
      <w:numFmt w:val="none"/>
      <w:lvlText w:val=""/>
      <w:lvlJc w:val="left"/>
      <w:pPr>
        <w:tabs>
          <w:tab w:val="num" w:pos="1"/>
        </w:tabs>
        <w:ind w:left="1" w:firstLine="0"/>
      </w:pPr>
      <w:rPr>
        <w:rFonts w:hint="default"/>
        <w:color w:val="4367C5"/>
      </w:rPr>
    </w:lvl>
  </w:abstractNum>
  <w:abstractNum w:abstractNumId="12" w15:restartNumberingAfterBreak="0">
    <w:nsid w:val="640C5D09"/>
    <w:multiLevelType w:val="multilevel"/>
    <w:tmpl w:val="47029574"/>
    <w:lvl w:ilvl="0">
      <w:start w:val="1"/>
      <w:numFmt w:val="upperLetter"/>
      <w:pStyle w:val="EYAppendix"/>
      <w:lvlText w:val="Appendix %1"/>
      <w:lvlJc w:val="left"/>
      <w:pPr>
        <w:tabs>
          <w:tab w:val="num" w:pos="2268"/>
        </w:tabs>
        <w:ind w:left="2268" w:hanging="2268"/>
      </w:pPr>
      <w:rPr>
        <w:rFonts w:hint="default"/>
        <w:color w:val="808080" w:themeColor="text2"/>
      </w:rPr>
    </w:lvl>
    <w:lvl w:ilvl="1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  <w:b w:val="0"/>
        <w:i w:val="0"/>
        <w:color w:val="auto"/>
        <w:sz w:val="28"/>
        <w:szCs w:val="32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32767"/>
      </w:pPr>
      <w:rPr>
        <w:rFonts w:hint="default"/>
        <w:b/>
        <w:color w:val="auto"/>
        <w:sz w:val="24"/>
        <w:szCs w:val="32"/>
      </w:rPr>
    </w:lvl>
    <w:lvl w:ilvl="3">
      <w:start w:val="1"/>
      <w:numFmt w:val="decimal"/>
      <w:lvlText w:val="%4%1"/>
      <w:lvlJc w:val="left"/>
      <w:pPr>
        <w:tabs>
          <w:tab w:val="num" w:pos="-31680"/>
        </w:tabs>
        <w:ind w:left="-32767" w:firstLine="32767"/>
      </w:pPr>
      <w:rPr>
        <w:rFonts w:hint="default"/>
        <w:b/>
        <w:color w:val="auto"/>
        <w:sz w:val="20"/>
        <w:szCs w:val="32"/>
      </w:rPr>
    </w:lvl>
    <w:lvl w:ilvl="4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color w:val="7F7E82"/>
        <w:sz w:val="40"/>
        <w:szCs w:val="20"/>
      </w:rPr>
    </w:lvl>
    <w:lvl w:ilvl="5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4367C5"/>
        <w:sz w:val="32"/>
        <w:szCs w:val="32"/>
      </w:rPr>
    </w:lvl>
    <w:lvl w:ilvl="6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  <w:sz w:val="32"/>
        <w:szCs w:val="32"/>
      </w:rPr>
    </w:lvl>
    <w:lvl w:ilvl="7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</w:rPr>
    </w:lvl>
    <w:lvl w:ilvl="8"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default"/>
        <w:color w:val="4367C5"/>
      </w:rPr>
    </w:lvl>
  </w:abstractNum>
  <w:abstractNum w:abstractNumId="13" w15:restartNumberingAfterBreak="0">
    <w:nsid w:val="73A37718"/>
    <w:multiLevelType w:val="multilevel"/>
    <w:tmpl w:val="78EEB2F4"/>
    <w:lvl w:ilvl="0">
      <w:start w:val="1"/>
      <w:numFmt w:val="bullet"/>
      <w:pStyle w:val="EYTablebullet1"/>
      <w:lvlText w:val="•"/>
      <w:lvlJc w:val="left"/>
      <w:pPr>
        <w:tabs>
          <w:tab w:val="num" w:pos="284"/>
        </w:tabs>
        <w:ind w:left="288" w:hanging="288"/>
      </w:pPr>
      <w:rPr>
        <w:rFonts w:ascii="EYInterstate Light" w:hAnsi="EYInterstate Light" w:hint="default"/>
        <w:b w:val="0"/>
        <w:bCs/>
        <w:i w:val="0"/>
        <w:color w:val="FFD200"/>
        <w:sz w:val="16"/>
        <w:szCs w:val="24"/>
      </w:rPr>
    </w:lvl>
    <w:lvl w:ilvl="1">
      <w:start w:val="1"/>
      <w:numFmt w:val="bullet"/>
      <w:pStyle w:val="EYTablebullet2"/>
      <w:lvlText w:val="•"/>
      <w:lvlJc w:val="left"/>
      <w:pPr>
        <w:tabs>
          <w:tab w:val="num" w:pos="572"/>
        </w:tabs>
        <w:ind w:left="576" w:hanging="288"/>
      </w:pPr>
      <w:rPr>
        <w:rFonts w:ascii="EYInterstate Light" w:hAnsi="EYInterstate Light" w:hint="default"/>
        <w:b w:val="0"/>
        <w:i w:val="0"/>
        <w:color w:val="FFD200"/>
        <w:sz w:val="16"/>
        <w:szCs w:val="24"/>
      </w:rPr>
    </w:lvl>
    <w:lvl w:ilvl="2">
      <w:start w:val="1"/>
      <w:numFmt w:val="none"/>
      <w:lvlText w:val=""/>
      <w:lvlJc w:val="left"/>
      <w:pPr>
        <w:tabs>
          <w:tab w:val="num" w:pos="860"/>
        </w:tabs>
        <w:ind w:left="864" w:hanging="288"/>
      </w:pPr>
      <w:rPr>
        <w:rFonts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1148"/>
        </w:tabs>
        <w:ind w:left="1152" w:hanging="288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36"/>
        </w:tabs>
        <w:ind w:left="1440" w:hanging="288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24"/>
        </w:tabs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012"/>
        </w:tabs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300"/>
        </w:tabs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588"/>
        </w:tabs>
        <w:ind w:left="2592" w:hanging="288"/>
      </w:pPr>
      <w:rPr>
        <w:rFonts w:hint="default"/>
      </w:rPr>
    </w:lvl>
  </w:abstractNum>
  <w:abstractNum w:abstractNumId="14" w15:restartNumberingAfterBreak="0">
    <w:nsid w:val="74610E27"/>
    <w:multiLevelType w:val="hybridMultilevel"/>
    <w:tmpl w:val="D4462D30"/>
    <w:lvl w:ilvl="0" w:tplc="FC4C87D4">
      <w:start w:val="1"/>
      <w:numFmt w:val="decimal"/>
      <w:lvlText w:val="%1."/>
      <w:lvlJc w:val="left"/>
      <w:pPr>
        <w:ind w:left="630" w:hanging="360"/>
      </w:pPr>
      <w:rPr>
        <w:rFonts w:asciiTheme="minorHAnsi" w:hAnsiTheme="minorHAnsi" w:cstheme="minorHAnsi" w:hint="default"/>
        <w:b/>
        <w:bCs w:val="0"/>
      </w:rPr>
    </w:lvl>
    <w:lvl w:ilvl="1" w:tplc="385A3B9E">
      <w:start w:val="1"/>
      <w:numFmt w:val="lowerLetter"/>
      <w:lvlText w:val="%2."/>
      <w:lvlJc w:val="left"/>
      <w:pPr>
        <w:ind w:left="135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070" w:hanging="180"/>
      </w:pPr>
    </w:lvl>
    <w:lvl w:ilvl="3" w:tplc="FFFFFFFF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778D27DC"/>
    <w:multiLevelType w:val="hybridMultilevel"/>
    <w:tmpl w:val="BE321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730BE"/>
    <w:multiLevelType w:val="multilevel"/>
    <w:tmpl w:val="12209E72"/>
    <w:styleLink w:val="StyleNumbered"/>
    <w:lvl w:ilvl="0">
      <w:start w:val="1"/>
      <w:numFmt w:val="lowerRoman"/>
      <w:lvlText w:val="%1)"/>
      <w:lvlJc w:val="left"/>
      <w:pPr>
        <w:tabs>
          <w:tab w:val="num" w:pos="360"/>
        </w:tabs>
        <w:ind w:left="360" w:hanging="360"/>
      </w:pPr>
      <w:rPr>
        <w:rFonts w:ascii="EYInterstate Light" w:hAnsi="EYInterstate Light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17" w15:restartNumberingAfterBreak="0">
    <w:nsid w:val="798F30D8"/>
    <w:multiLevelType w:val="hybridMultilevel"/>
    <w:tmpl w:val="7B6C7702"/>
    <w:lvl w:ilvl="0" w:tplc="FFFFFFFF">
      <w:start w:val="1"/>
      <w:numFmt w:val="decimal"/>
      <w:lvlRestart w:val="0"/>
      <w:lvlText w:val=""/>
      <w:lvlJc w:val="left"/>
      <w:pPr>
        <w:tabs>
          <w:tab w:val="num" w:pos="0"/>
        </w:tabs>
        <w:ind w:left="0" w:firstLine="0"/>
      </w:pPr>
      <w:rPr>
        <w:b/>
        <w:color w:val="7F7E82"/>
        <w:sz w:val="32"/>
      </w:rPr>
    </w:lvl>
    <w:lvl w:ilvl="1" w:tplc="DE700172">
      <w:start w:val="1"/>
      <w:numFmt w:val="decimal"/>
      <w:lvlText w:val=""/>
      <w:lvlJc w:val="left"/>
      <w:pPr>
        <w:tabs>
          <w:tab w:val="num" w:pos="0"/>
        </w:tabs>
        <w:ind w:left="0" w:firstLine="0"/>
      </w:pPr>
      <w:rPr>
        <w:b/>
        <w:color w:val="000000"/>
        <w:sz w:val="28"/>
      </w:rPr>
    </w:lvl>
    <w:lvl w:ilvl="2" w:tplc="C332FB26">
      <w:start w:val="1"/>
      <w:numFmt w:val="decimal"/>
      <w:lvlRestart w:val="1"/>
      <w:lvlText w:val=""/>
      <w:lvlJc w:val="left"/>
      <w:pPr>
        <w:tabs>
          <w:tab w:val="num" w:pos="0"/>
        </w:tabs>
        <w:ind w:left="0" w:firstLine="0"/>
      </w:pPr>
      <w:rPr>
        <w:b/>
        <w:color w:val="000000"/>
        <w:sz w:val="24"/>
      </w:rPr>
    </w:lvl>
    <w:lvl w:ilvl="3" w:tplc="6924F62A">
      <w:start w:val="1"/>
      <w:numFmt w:val="decimal"/>
      <w:lvlRestart w:val="1"/>
      <w:lvlText w:val=""/>
      <w:lvlJc w:val="left"/>
      <w:pPr>
        <w:tabs>
          <w:tab w:val="num" w:pos="0"/>
        </w:tabs>
        <w:ind w:left="0" w:firstLine="0"/>
      </w:pPr>
      <w:rPr>
        <w:b/>
        <w:color w:val="000000"/>
        <w:sz w:val="20"/>
      </w:rPr>
    </w:lvl>
    <w:lvl w:ilvl="4" w:tplc="FFFFFFFF">
      <w:start w:val="1"/>
      <w:numFmt w:val="decimal"/>
      <w:lvlRestart w:val="1"/>
      <w:pStyle w:val="EYBodytextwithparaspace"/>
      <w:lvlText w:val=""/>
      <w:lvlJc w:val="left"/>
      <w:pPr>
        <w:tabs>
          <w:tab w:val="num" w:pos="0"/>
        </w:tabs>
        <w:ind w:left="0" w:firstLine="0"/>
      </w:pPr>
      <w:rPr>
        <w:b w:val="0"/>
        <w:color w:val="000000"/>
        <w:sz w:val="20"/>
      </w:rPr>
    </w:lvl>
    <w:lvl w:ilvl="5" w:tplc="3374681E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 w:tplc="E626CF2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 w:tplc="D2BE416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 w:tplc="E30E402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5"/>
  </w:num>
  <w:num w:numId="5">
    <w:abstractNumId w:val="16"/>
  </w:num>
  <w:num w:numId="6">
    <w:abstractNumId w:val="7"/>
  </w:num>
  <w:num w:numId="7">
    <w:abstractNumId w:val="13"/>
  </w:num>
  <w:num w:numId="8">
    <w:abstractNumId w:val="4"/>
  </w:num>
  <w:num w:numId="9">
    <w:abstractNumId w:val="17"/>
  </w:num>
  <w:num w:numId="10">
    <w:abstractNumId w:val="8"/>
  </w:num>
  <w:num w:numId="11">
    <w:abstractNumId w:val="9"/>
  </w:num>
  <w:num w:numId="12">
    <w:abstractNumId w:val="6"/>
  </w:num>
  <w:num w:numId="13">
    <w:abstractNumId w:val="17"/>
  </w:num>
  <w:num w:numId="14">
    <w:abstractNumId w:val="17"/>
  </w:num>
  <w:num w:numId="15">
    <w:abstractNumId w:val="0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7"/>
  </w:num>
  <w:num w:numId="23">
    <w:abstractNumId w:val="2"/>
  </w:num>
  <w:num w:numId="24">
    <w:abstractNumId w:val="3"/>
  </w:num>
  <w:num w:numId="25">
    <w:abstractNumId w:val="17"/>
  </w:num>
  <w:num w:numId="26">
    <w:abstractNumId w:val="17"/>
  </w:num>
  <w:num w:numId="27">
    <w:abstractNumId w:val="17"/>
  </w:num>
  <w:num w:numId="28">
    <w:abstractNumId w:val="15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IN" w:vendorID="64" w:dllVersion="0" w:nlCheck="1" w:checkStyle="0"/>
  <w:activeWritingStyle w:appName="MSWord" w:lang="en-IE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IE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4096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0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3sTA3NjMytzQyMjZW0lEKTi0uzszPAykwqgUAoWaTBCwAAAA="/>
  </w:docVars>
  <w:rsids>
    <w:rsidRoot w:val="00EC2BD4"/>
    <w:rsid w:val="000003B9"/>
    <w:rsid w:val="00001D9C"/>
    <w:rsid w:val="00001F56"/>
    <w:rsid w:val="00003173"/>
    <w:rsid w:val="00004343"/>
    <w:rsid w:val="00004399"/>
    <w:rsid w:val="00004716"/>
    <w:rsid w:val="00005E9E"/>
    <w:rsid w:val="0000786F"/>
    <w:rsid w:val="00010143"/>
    <w:rsid w:val="000102DB"/>
    <w:rsid w:val="00012967"/>
    <w:rsid w:val="0001302D"/>
    <w:rsid w:val="0001336F"/>
    <w:rsid w:val="000144D2"/>
    <w:rsid w:val="00015020"/>
    <w:rsid w:val="000155E9"/>
    <w:rsid w:val="0001592D"/>
    <w:rsid w:val="000173A6"/>
    <w:rsid w:val="00017560"/>
    <w:rsid w:val="000202BC"/>
    <w:rsid w:val="00021AD2"/>
    <w:rsid w:val="000220ED"/>
    <w:rsid w:val="00022755"/>
    <w:rsid w:val="00022CFA"/>
    <w:rsid w:val="000253BD"/>
    <w:rsid w:val="000261F5"/>
    <w:rsid w:val="000270E9"/>
    <w:rsid w:val="00031645"/>
    <w:rsid w:val="00031FB0"/>
    <w:rsid w:val="0003207E"/>
    <w:rsid w:val="000323A4"/>
    <w:rsid w:val="00032A27"/>
    <w:rsid w:val="0003334B"/>
    <w:rsid w:val="000349AE"/>
    <w:rsid w:val="00035588"/>
    <w:rsid w:val="00035DF0"/>
    <w:rsid w:val="00035FB0"/>
    <w:rsid w:val="0003633F"/>
    <w:rsid w:val="00036D6E"/>
    <w:rsid w:val="000376D1"/>
    <w:rsid w:val="000376E3"/>
    <w:rsid w:val="00040982"/>
    <w:rsid w:val="000413C8"/>
    <w:rsid w:val="000413E8"/>
    <w:rsid w:val="000420AD"/>
    <w:rsid w:val="0004279D"/>
    <w:rsid w:val="000454E9"/>
    <w:rsid w:val="000458E5"/>
    <w:rsid w:val="00045E8B"/>
    <w:rsid w:val="00047292"/>
    <w:rsid w:val="0005231F"/>
    <w:rsid w:val="00052869"/>
    <w:rsid w:val="00052D27"/>
    <w:rsid w:val="00052DD1"/>
    <w:rsid w:val="000539F4"/>
    <w:rsid w:val="00053E07"/>
    <w:rsid w:val="0005452B"/>
    <w:rsid w:val="00055290"/>
    <w:rsid w:val="00055690"/>
    <w:rsid w:val="0005582B"/>
    <w:rsid w:val="0005723F"/>
    <w:rsid w:val="000579FD"/>
    <w:rsid w:val="000609FE"/>
    <w:rsid w:val="00060D9D"/>
    <w:rsid w:val="00061F5A"/>
    <w:rsid w:val="0006308C"/>
    <w:rsid w:val="00063C31"/>
    <w:rsid w:val="00064635"/>
    <w:rsid w:val="00066EF1"/>
    <w:rsid w:val="00067861"/>
    <w:rsid w:val="000703CC"/>
    <w:rsid w:val="00070737"/>
    <w:rsid w:val="00070A90"/>
    <w:rsid w:val="00072636"/>
    <w:rsid w:val="00073746"/>
    <w:rsid w:val="0007487C"/>
    <w:rsid w:val="00074F41"/>
    <w:rsid w:val="00077E3E"/>
    <w:rsid w:val="00080149"/>
    <w:rsid w:val="00081121"/>
    <w:rsid w:val="0008151D"/>
    <w:rsid w:val="000821F7"/>
    <w:rsid w:val="0008383B"/>
    <w:rsid w:val="00084A22"/>
    <w:rsid w:val="000855B5"/>
    <w:rsid w:val="00085652"/>
    <w:rsid w:val="00085C1B"/>
    <w:rsid w:val="00085EE5"/>
    <w:rsid w:val="00086190"/>
    <w:rsid w:val="000862A9"/>
    <w:rsid w:val="00086B11"/>
    <w:rsid w:val="00087D4F"/>
    <w:rsid w:val="00090881"/>
    <w:rsid w:val="000910B5"/>
    <w:rsid w:val="00092217"/>
    <w:rsid w:val="00092B20"/>
    <w:rsid w:val="00093D20"/>
    <w:rsid w:val="00094217"/>
    <w:rsid w:val="000946B9"/>
    <w:rsid w:val="00094DE5"/>
    <w:rsid w:val="000A0639"/>
    <w:rsid w:val="000A0D1C"/>
    <w:rsid w:val="000A0FE1"/>
    <w:rsid w:val="000A13D0"/>
    <w:rsid w:val="000A1733"/>
    <w:rsid w:val="000A27C6"/>
    <w:rsid w:val="000A39F7"/>
    <w:rsid w:val="000A49E5"/>
    <w:rsid w:val="000A5C4C"/>
    <w:rsid w:val="000A773A"/>
    <w:rsid w:val="000A7BE8"/>
    <w:rsid w:val="000B181B"/>
    <w:rsid w:val="000B3067"/>
    <w:rsid w:val="000B40B2"/>
    <w:rsid w:val="000B4E3B"/>
    <w:rsid w:val="000B724D"/>
    <w:rsid w:val="000C0239"/>
    <w:rsid w:val="000C0318"/>
    <w:rsid w:val="000C4759"/>
    <w:rsid w:val="000C477F"/>
    <w:rsid w:val="000C5153"/>
    <w:rsid w:val="000C5CA6"/>
    <w:rsid w:val="000C5FD8"/>
    <w:rsid w:val="000C714A"/>
    <w:rsid w:val="000C75F0"/>
    <w:rsid w:val="000D0169"/>
    <w:rsid w:val="000D028E"/>
    <w:rsid w:val="000D09B1"/>
    <w:rsid w:val="000D1D32"/>
    <w:rsid w:val="000D2315"/>
    <w:rsid w:val="000D5E22"/>
    <w:rsid w:val="000D7126"/>
    <w:rsid w:val="000E0431"/>
    <w:rsid w:val="000E29DE"/>
    <w:rsid w:val="000E3478"/>
    <w:rsid w:val="000E479C"/>
    <w:rsid w:val="000E4EBB"/>
    <w:rsid w:val="000E5A59"/>
    <w:rsid w:val="000E77F9"/>
    <w:rsid w:val="000F0894"/>
    <w:rsid w:val="000F162B"/>
    <w:rsid w:val="000F24BA"/>
    <w:rsid w:val="000F274A"/>
    <w:rsid w:val="000F3560"/>
    <w:rsid w:val="000F38F9"/>
    <w:rsid w:val="000F42A3"/>
    <w:rsid w:val="000F7276"/>
    <w:rsid w:val="00100B63"/>
    <w:rsid w:val="001013E2"/>
    <w:rsid w:val="00101A87"/>
    <w:rsid w:val="00104451"/>
    <w:rsid w:val="00104C6A"/>
    <w:rsid w:val="001053EB"/>
    <w:rsid w:val="001056D0"/>
    <w:rsid w:val="0010571E"/>
    <w:rsid w:val="00105831"/>
    <w:rsid w:val="00106458"/>
    <w:rsid w:val="001070DF"/>
    <w:rsid w:val="001076BF"/>
    <w:rsid w:val="00111123"/>
    <w:rsid w:val="00111842"/>
    <w:rsid w:val="00111DAA"/>
    <w:rsid w:val="00111FD0"/>
    <w:rsid w:val="0011226B"/>
    <w:rsid w:val="001129A6"/>
    <w:rsid w:val="00113FFC"/>
    <w:rsid w:val="00114CA9"/>
    <w:rsid w:val="0011539F"/>
    <w:rsid w:val="00116961"/>
    <w:rsid w:val="00120862"/>
    <w:rsid w:val="00120D20"/>
    <w:rsid w:val="001214E7"/>
    <w:rsid w:val="00123199"/>
    <w:rsid w:val="001250CA"/>
    <w:rsid w:val="00125139"/>
    <w:rsid w:val="00126F62"/>
    <w:rsid w:val="001314DF"/>
    <w:rsid w:val="0013328E"/>
    <w:rsid w:val="001332FC"/>
    <w:rsid w:val="00133C1A"/>
    <w:rsid w:val="00134273"/>
    <w:rsid w:val="001343BE"/>
    <w:rsid w:val="00136130"/>
    <w:rsid w:val="0014014F"/>
    <w:rsid w:val="00141BF7"/>
    <w:rsid w:val="00141DB1"/>
    <w:rsid w:val="00141EDB"/>
    <w:rsid w:val="0014291E"/>
    <w:rsid w:val="00142A17"/>
    <w:rsid w:val="00143D4D"/>
    <w:rsid w:val="00144045"/>
    <w:rsid w:val="001441C5"/>
    <w:rsid w:val="001445E2"/>
    <w:rsid w:val="0014574C"/>
    <w:rsid w:val="00145817"/>
    <w:rsid w:val="00150B53"/>
    <w:rsid w:val="00150BF1"/>
    <w:rsid w:val="00151CE8"/>
    <w:rsid w:val="00151E1C"/>
    <w:rsid w:val="00152658"/>
    <w:rsid w:val="00153EE9"/>
    <w:rsid w:val="00156127"/>
    <w:rsid w:val="00156151"/>
    <w:rsid w:val="0015680D"/>
    <w:rsid w:val="0016197A"/>
    <w:rsid w:val="001620B6"/>
    <w:rsid w:val="00162367"/>
    <w:rsid w:val="00163ED3"/>
    <w:rsid w:val="0016454B"/>
    <w:rsid w:val="00165632"/>
    <w:rsid w:val="00165767"/>
    <w:rsid w:val="001677B9"/>
    <w:rsid w:val="001678C7"/>
    <w:rsid w:val="0017183E"/>
    <w:rsid w:val="00171B6E"/>
    <w:rsid w:val="00171F3C"/>
    <w:rsid w:val="001721E0"/>
    <w:rsid w:val="0017417A"/>
    <w:rsid w:val="0017437F"/>
    <w:rsid w:val="00174520"/>
    <w:rsid w:val="00176F85"/>
    <w:rsid w:val="00180007"/>
    <w:rsid w:val="00180B71"/>
    <w:rsid w:val="001810F2"/>
    <w:rsid w:val="001822DF"/>
    <w:rsid w:val="001830BA"/>
    <w:rsid w:val="00183DC1"/>
    <w:rsid w:val="00185D00"/>
    <w:rsid w:val="001864A5"/>
    <w:rsid w:val="00186C3D"/>
    <w:rsid w:val="00187B22"/>
    <w:rsid w:val="00190488"/>
    <w:rsid w:val="00192FD8"/>
    <w:rsid w:val="00194F49"/>
    <w:rsid w:val="001968D9"/>
    <w:rsid w:val="001A0600"/>
    <w:rsid w:val="001A0E55"/>
    <w:rsid w:val="001A1C97"/>
    <w:rsid w:val="001A2F73"/>
    <w:rsid w:val="001A3A00"/>
    <w:rsid w:val="001A4190"/>
    <w:rsid w:val="001A6116"/>
    <w:rsid w:val="001A6ED1"/>
    <w:rsid w:val="001B1577"/>
    <w:rsid w:val="001B1C5B"/>
    <w:rsid w:val="001B2FBB"/>
    <w:rsid w:val="001B37EB"/>
    <w:rsid w:val="001B39EC"/>
    <w:rsid w:val="001B47B7"/>
    <w:rsid w:val="001B4889"/>
    <w:rsid w:val="001B5FF1"/>
    <w:rsid w:val="001B7413"/>
    <w:rsid w:val="001B7BB1"/>
    <w:rsid w:val="001C316D"/>
    <w:rsid w:val="001C3768"/>
    <w:rsid w:val="001C3C83"/>
    <w:rsid w:val="001C5D11"/>
    <w:rsid w:val="001C7291"/>
    <w:rsid w:val="001D0605"/>
    <w:rsid w:val="001D08CA"/>
    <w:rsid w:val="001D1B93"/>
    <w:rsid w:val="001D24FE"/>
    <w:rsid w:val="001D3003"/>
    <w:rsid w:val="001D30BB"/>
    <w:rsid w:val="001D3EB6"/>
    <w:rsid w:val="001D46A2"/>
    <w:rsid w:val="001D4D59"/>
    <w:rsid w:val="001D4FD4"/>
    <w:rsid w:val="001D5301"/>
    <w:rsid w:val="001D58F5"/>
    <w:rsid w:val="001D5A6E"/>
    <w:rsid w:val="001D678C"/>
    <w:rsid w:val="001D682A"/>
    <w:rsid w:val="001D6C50"/>
    <w:rsid w:val="001E078D"/>
    <w:rsid w:val="001E2976"/>
    <w:rsid w:val="001E3921"/>
    <w:rsid w:val="001E4686"/>
    <w:rsid w:val="001E4E29"/>
    <w:rsid w:val="001E52C9"/>
    <w:rsid w:val="001E56B3"/>
    <w:rsid w:val="001E58F1"/>
    <w:rsid w:val="001E5C2C"/>
    <w:rsid w:val="001E611A"/>
    <w:rsid w:val="001E6697"/>
    <w:rsid w:val="001F03AF"/>
    <w:rsid w:val="001F26BF"/>
    <w:rsid w:val="001F5ABA"/>
    <w:rsid w:val="002006CE"/>
    <w:rsid w:val="00201B1A"/>
    <w:rsid w:val="00201EAD"/>
    <w:rsid w:val="0020358B"/>
    <w:rsid w:val="00205632"/>
    <w:rsid w:val="00206E32"/>
    <w:rsid w:val="0020740C"/>
    <w:rsid w:val="0020747D"/>
    <w:rsid w:val="00207730"/>
    <w:rsid w:val="0021010B"/>
    <w:rsid w:val="00211E90"/>
    <w:rsid w:val="0021298C"/>
    <w:rsid w:val="00212A23"/>
    <w:rsid w:val="00213642"/>
    <w:rsid w:val="002149B0"/>
    <w:rsid w:val="00214FFE"/>
    <w:rsid w:val="00215B69"/>
    <w:rsid w:val="00215FA8"/>
    <w:rsid w:val="002161A3"/>
    <w:rsid w:val="002165C2"/>
    <w:rsid w:val="00221235"/>
    <w:rsid w:val="00222E40"/>
    <w:rsid w:val="0022349A"/>
    <w:rsid w:val="00223A46"/>
    <w:rsid w:val="00223D2E"/>
    <w:rsid w:val="00225D67"/>
    <w:rsid w:val="002267BD"/>
    <w:rsid w:val="00226F46"/>
    <w:rsid w:val="00227ADC"/>
    <w:rsid w:val="00230E89"/>
    <w:rsid w:val="002311B5"/>
    <w:rsid w:val="00233071"/>
    <w:rsid w:val="002338A9"/>
    <w:rsid w:val="002340BC"/>
    <w:rsid w:val="002344DE"/>
    <w:rsid w:val="0023495B"/>
    <w:rsid w:val="002357B4"/>
    <w:rsid w:val="0023639D"/>
    <w:rsid w:val="002379EF"/>
    <w:rsid w:val="0024153D"/>
    <w:rsid w:val="0024156E"/>
    <w:rsid w:val="00241E52"/>
    <w:rsid w:val="00243546"/>
    <w:rsid w:val="002440E8"/>
    <w:rsid w:val="00244786"/>
    <w:rsid w:val="002472AF"/>
    <w:rsid w:val="00247F4A"/>
    <w:rsid w:val="002502BD"/>
    <w:rsid w:val="00250706"/>
    <w:rsid w:val="00252348"/>
    <w:rsid w:val="00252EB6"/>
    <w:rsid w:val="00253503"/>
    <w:rsid w:val="0025407A"/>
    <w:rsid w:val="00254D2B"/>
    <w:rsid w:val="002551DD"/>
    <w:rsid w:val="002555B9"/>
    <w:rsid w:val="00255E09"/>
    <w:rsid w:val="00261387"/>
    <w:rsid w:val="00261569"/>
    <w:rsid w:val="00261641"/>
    <w:rsid w:val="002619F4"/>
    <w:rsid w:val="00262EE8"/>
    <w:rsid w:val="00263421"/>
    <w:rsid w:val="00263808"/>
    <w:rsid w:val="00264979"/>
    <w:rsid w:val="00266626"/>
    <w:rsid w:val="002667DD"/>
    <w:rsid w:val="00266843"/>
    <w:rsid w:val="00266E43"/>
    <w:rsid w:val="002675EB"/>
    <w:rsid w:val="00273849"/>
    <w:rsid w:val="00273A7D"/>
    <w:rsid w:val="00275039"/>
    <w:rsid w:val="002759BC"/>
    <w:rsid w:val="00275BF5"/>
    <w:rsid w:val="00276E72"/>
    <w:rsid w:val="00280E13"/>
    <w:rsid w:val="00282CA5"/>
    <w:rsid w:val="002862B3"/>
    <w:rsid w:val="00287D09"/>
    <w:rsid w:val="00287EEA"/>
    <w:rsid w:val="00290132"/>
    <w:rsid w:val="0029050C"/>
    <w:rsid w:val="00290E26"/>
    <w:rsid w:val="002926CC"/>
    <w:rsid w:val="00292B41"/>
    <w:rsid w:val="0029320F"/>
    <w:rsid w:val="00293BC5"/>
    <w:rsid w:val="00293D53"/>
    <w:rsid w:val="002940E8"/>
    <w:rsid w:val="00295218"/>
    <w:rsid w:val="0029531F"/>
    <w:rsid w:val="00295992"/>
    <w:rsid w:val="00295B0C"/>
    <w:rsid w:val="00296D51"/>
    <w:rsid w:val="00297585"/>
    <w:rsid w:val="002A00F2"/>
    <w:rsid w:val="002A1B62"/>
    <w:rsid w:val="002A1BD6"/>
    <w:rsid w:val="002A2308"/>
    <w:rsid w:val="002A23EC"/>
    <w:rsid w:val="002A3075"/>
    <w:rsid w:val="002A5CE0"/>
    <w:rsid w:val="002A7CCF"/>
    <w:rsid w:val="002B0437"/>
    <w:rsid w:val="002B0B1E"/>
    <w:rsid w:val="002B0FAA"/>
    <w:rsid w:val="002B10A0"/>
    <w:rsid w:val="002B1A09"/>
    <w:rsid w:val="002B26EA"/>
    <w:rsid w:val="002B400E"/>
    <w:rsid w:val="002B405E"/>
    <w:rsid w:val="002B4332"/>
    <w:rsid w:val="002B52A9"/>
    <w:rsid w:val="002B6579"/>
    <w:rsid w:val="002B73B4"/>
    <w:rsid w:val="002C0F39"/>
    <w:rsid w:val="002C1533"/>
    <w:rsid w:val="002C182A"/>
    <w:rsid w:val="002C1B3B"/>
    <w:rsid w:val="002C36BA"/>
    <w:rsid w:val="002C4069"/>
    <w:rsid w:val="002C57BD"/>
    <w:rsid w:val="002D24F0"/>
    <w:rsid w:val="002D2D8C"/>
    <w:rsid w:val="002D2E63"/>
    <w:rsid w:val="002D3E9D"/>
    <w:rsid w:val="002D535A"/>
    <w:rsid w:val="002D7D43"/>
    <w:rsid w:val="002E0A70"/>
    <w:rsid w:val="002E1167"/>
    <w:rsid w:val="002E1D28"/>
    <w:rsid w:val="002E22C3"/>
    <w:rsid w:val="002E285B"/>
    <w:rsid w:val="002E2B77"/>
    <w:rsid w:val="002E38D8"/>
    <w:rsid w:val="002E43EC"/>
    <w:rsid w:val="002E75B7"/>
    <w:rsid w:val="002E7BF2"/>
    <w:rsid w:val="002E7F1F"/>
    <w:rsid w:val="002F07B9"/>
    <w:rsid w:val="002F13A0"/>
    <w:rsid w:val="002F2E35"/>
    <w:rsid w:val="002F2FF1"/>
    <w:rsid w:val="002F3145"/>
    <w:rsid w:val="002F3988"/>
    <w:rsid w:val="002F42A2"/>
    <w:rsid w:val="002F4983"/>
    <w:rsid w:val="002F4A6F"/>
    <w:rsid w:val="002F579A"/>
    <w:rsid w:val="002F5970"/>
    <w:rsid w:val="002F6766"/>
    <w:rsid w:val="002F6EEC"/>
    <w:rsid w:val="002F790D"/>
    <w:rsid w:val="00300019"/>
    <w:rsid w:val="00300356"/>
    <w:rsid w:val="00302A2F"/>
    <w:rsid w:val="00302F9A"/>
    <w:rsid w:val="00303C87"/>
    <w:rsid w:val="00303E76"/>
    <w:rsid w:val="00304ABF"/>
    <w:rsid w:val="00305B23"/>
    <w:rsid w:val="00305DC3"/>
    <w:rsid w:val="0030600C"/>
    <w:rsid w:val="0030797F"/>
    <w:rsid w:val="003101D5"/>
    <w:rsid w:val="00312578"/>
    <w:rsid w:val="0031314C"/>
    <w:rsid w:val="00313A10"/>
    <w:rsid w:val="00314737"/>
    <w:rsid w:val="003148DF"/>
    <w:rsid w:val="00315F4F"/>
    <w:rsid w:val="00317823"/>
    <w:rsid w:val="00317B53"/>
    <w:rsid w:val="00320097"/>
    <w:rsid w:val="00320520"/>
    <w:rsid w:val="00320967"/>
    <w:rsid w:val="00321D75"/>
    <w:rsid w:val="003222FF"/>
    <w:rsid w:val="0032250C"/>
    <w:rsid w:val="003231A2"/>
    <w:rsid w:val="0032337B"/>
    <w:rsid w:val="003237C1"/>
    <w:rsid w:val="00324522"/>
    <w:rsid w:val="00324FB1"/>
    <w:rsid w:val="00325183"/>
    <w:rsid w:val="00326AD6"/>
    <w:rsid w:val="00327BC0"/>
    <w:rsid w:val="00331A49"/>
    <w:rsid w:val="00332084"/>
    <w:rsid w:val="00332618"/>
    <w:rsid w:val="00332782"/>
    <w:rsid w:val="00332979"/>
    <w:rsid w:val="00334C3D"/>
    <w:rsid w:val="0033520D"/>
    <w:rsid w:val="003373E2"/>
    <w:rsid w:val="0034028D"/>
    <w:rsid w:val="0034032D"/>
    <w:rsid w:val="0034048D"/>
    <w:rsid w:val="00340A5D"/>
    <w:rsid w:val="0034249A"/>
    <w:rsid w:val="003431F3"/>
    <w:rsid w:val="00343366"/>
    <w:rsid w:val="0034417A"/>
    <w:rsid w:val="003459E6"/>
    <w:rsid w:val="00346AD0"/>
    <w:rsid w:val="00347F46"/>
    <w:rsid w:val="00350842"/>
    <w:rsid w:val="00351823"/>
    <w:rsid w:val="00351C55"/>
    <w:rsid w:val="00352513"/>
    <w:rsid w:val="00352B81"/>
    <w:rsid w:val="00355340"/>
    <w:rsid w:val="003560BE"/>
    <w:rsid w:val="003567B3"/>
    <w:rsid w:val="00357480"/>
    <w:rsid w:val="00362A28"/>
    <w:rsid w:val="0036369E"/>
    <w:rsid w:val="00363FE7"/>
    <w:rsid w:val="00364DD8"/>
    <w:rsid w:val="00367CEB"/>
    <w:rsid w:val="00371A0F"/>
    <w:rsid w:val="00371B43"/>
    <w:rsid w:val="0037236D"/>
    <w:rsid w:val="0037370C"/>
    <w:rsid w:val="003740A6"/>
    <w:rsid w:val="003748DC"/>
    <w:rsid w:val="00375E1A"/>
    <w:rsid w:val="00376D4E"/>
    <w:rsid w:val="00376F44"/>
    <w:rsid w:val="00377E29"/>
    <w:rsid w:val="00380D09"/>
    <w:rsid w:val="0038178B"/>
    <w:rsid w:val="00381C13"/>
    <w:rsid w:val="0038224D"/>
    <w:rsid w:val="00382788"/>
    <w:rsid w:val="00383903"/>
    <w:rsid w:val="003846E2"/>
    <w:rsid w:val="0038678D"/>
    <w:rsid w:val="0038684E"/>
    <w:rsid w:val="00387774"/>
    <w:rsid w:val="00390F71"/>
    <w:rsid w:val="00391763"/>
    <w:rsid w:val="00392973"/>
    <w:rsid w:val="00393407"/>
    <w:rsid w:val="003949D5"/>
    <w:rsid w:val="00394A84"/>
    <w:rsid w:val="00394C5A"/>
    <w:rsid w:val="00395BD7"/>
    <w:rsid w:val="00395BDD"/>
    <w:rsid w:val="00397640"/>
    <w:rsid w:val="003A0AA4"/>
    <w:rsid w:val="003A227B"/>
    <w:rsid w:val="003A2B0D"/>
    <w:rsid w:val="003A302D"/>
    <w:rsid w:val="003A3E7F"/>
    <w:rsid w:val="003A46D0"/>
    <w:rsid w:val="003A7183"/>
    <w:rsid w:val="003A727C"/>
    <w:rsid w:val="003A763B"/>
    <w:rsid w:val="003A7E22"/>
    <w:rsid w:val="003B0068"/>
    <w:rsid w:val="003B01DB"/>
    <w:rsid w:val="003B0211"/>
    <w:rsid w:val="003B0887"/>
    <w:rsid w:val="003B3A9B"/>
    <w:rsid w:val="003B41FA"/>
    <w:rsid w:val="003B482C"/>
    <w:rsid w:val="003B5E50"/>
    <w:rsid w:val="003B77CE"/>
    <w:rsid w:val="003B7B5D"/>
    <w:rsid w:val="003B7E50"/>
    <w:rsid w:val="003C01E6"/>
    <w:rsid w:val="003C04AC"/>
    <w:rsid w:val="003C087C"/>
    <w:rsid w:val="003C0C0D"/>
    <w:rsid w:val="003C20FA"/>
    <w:rsid w:val="003C2B11"/>
    <w:rsid w:val="003C4D43"/>
    <w:rsid w:val="003C64BC"/>
    <w:rsid w:val="003C6669"/>
    <w:rsid w:val="003C6C30"/>
    <w:rsid w:val="003C72AD"/>
    <w:rsid w:val="003C7B40"/>
    <w:rsid w:val="003D1199"/>
    <w:rsid w:val="003D1669"/>
    <w:rsid w:val="003D1833"/>
    <w:rsid w:val="003D1EEB"/>
    <w:rsid w:val="003D22D2"/>
    <w:rsid w:val="003D2D56"/>
    <w:rsid w:val="003D4135"/>
    <w:rsid w:val="003D4739"/>
    <w:rsid w:val="003D4993"/>
    <w:rsid w:val="003D5B86"/>
    <w:rsid w:val="003D5ED1"/>
    <w:rsid w:val="003D71CC"/>
    <w:rsid w:val="003E1CA5"/>
    <w:rsid w:val="003E2120"/>
    <w:rsid w:val="003E26BB"/>
    <w:rsid w:val="003E2933"/>
    <w:rsid w:val="003E2A80"/>
    <w:rsid w:val="003E713A"/>
    <w:rsid w:val="003E7DCD"/>
    <w:rsid w:val="003F02D1"/>
    <w:rsid w:val="003F02D5"/>
    <w:rsid w:val="003F035A"/>
    <w:rsid w:val="003F0CE5"/>
    <w:rsid w:val="003F3844"/>
    <w:rsid w:val="003F3C92"/>
    <w:rsid w:val="003F3E51"/>
    <w:rsid w:val="003F49F6"/>
    <w:rsid w:val="003F4A62"/>
    <w:rsid w:val="003F4CE1"/>
    <w:rsid w:val="003F5EA5"/>
    <w:rsid w:val="0040010D"/>
    <w:rsid w:val="00401EC5"/>
    <w:rsid w:val="004021AC"/>
    <w:rsid w:val="004035F9"/>
    <w:rsid w:val="00403875"/>
    <w:rsid w:val="004041AD"/>
    <w:rsid w:val="004044F8"/>
    <w:rsid w:val="00406310"/>
    <w:rsid w:val="004069FD"/>
    <w:rsid w:val="00406A40"/>
    <w:rsid w:val="00407230"/>
    <w:rsid w:val="004100E9"/>
    <w:rsid w:val="00411759"/>
    <w:rsid w:val="00411C3C"/>
    <w:rsid w:val="00412093"/>
    <w:rsid w:val="0041293D"/>
    <w:rsid w:val="00416750"/>
    <w:rsid w:val="00420767"/>
    <w:rsid w:val="00420BF3"/>
    <w:rsid w:val="00420E23"/>
    <w:rsid w:val="00421116"/>
    <w:rsid w:val="00421FE7"/>
    <w:rsid w:val="00422183"/>
    <w:rsid w:val="00423139"/>
    <w:rsid w:val="00423445"/>
    <w:rsid w:val="0042434B"/>
    <w:rsid w:val="0042631D"/>
    <w:rsid w:val="004264C8"/>
    <w:rsid w:val="0042751D"/>
    <w:rsid w:val="00427587"/>
    <w:rsid w:val="00427A6F"/>
    <w:rsid w:val="00430ABB"/>
    <w:rsid w:val="00432DC3"/>
    <w:rsid w:val="00433110"/>
    <w:rsid w:val="0043560D"/>
    <w:rsid w:val="0043594B"/>
    <w:rsid w:val="00436E33"/>
    <w:rsid w:val="00437245"/>
    <w:rsid w:val="00440CE9"/>
    <w:rsid w:val="004415C4"/>
    <w:rsid w:val="004426BE"/>
    <w:rsid w:val="00442A37"/>
    <w:rsid w:val="00442EAC"/>
    <w:rsid w:val="0044386A"/>
    <w:rsid w:val="004447FD"/>
    <w:rsid w:val="0044550B"/>
    <w:rsid w:val="00446A0A"/>
    <w:rsid w:val="0045007A"/>
    <w:rsid w:val="004516BE"/>
    <w:rsid w:val="004516CE"/>
    <w:rsid w:val="0045276F"/>
    <w:rsid w:val="004535FC"/>
    <w:rsid w:val="00453B69"/>
    <w:rsid w:val="00453E89"/>
    <w:rsid w:val="00454367"/>
    <w:rsid w:val="00456391"/>
    <w:rsid w:val="00456BD8"/>
    <w:rsid w:val="00460B5D"/>
    <w:rsid w:val="00461FCF"/>
    <w:rsid w:val="00464323"/>
    <w:rsid w:val="00464ACD"/>
    <w:rsid w:val="00465DAF"/>
    <w:rsid w:val="0047265E"/>
    <w:rsid w:val="00472943"/>
    <w:rsid w:val="00475D42"/>
    <w:rsid w:val="00481BBC"/>
    <w:rsid w:val="00481EC0"/>
    <w:rsid w:val="0048223D"/>
    <w:rsid w:val="0048292F"/>
    <w:rsid w:val="004837FE"/>
    <w:rsid w:val="00484608"/>
    <w:rsid w:val="00485E74"/>
    <w:rsid w:val="00486DDC"/>
    <w:rsid w:val="00486FBF"/>
    <w:rsid w:val="004875B0"/>
    <w:rsid w:val="00487C3A"/>
    <w:rsid w:val="0049006D"/>
    <w:rsid w:val="00490270"/>
    <w:rsid w:val="00490577"/>
    <w:rsid w:val="00490FDA"/>
    <w:rsid w:val="004913A3"/>
    <w:rsid w:val="00491CB0"/>
    <w:rsid w:val="00492B70"/>
    <w:rsid w:val="00494465"/>
    <w:rsid w:val="00494522"/>
    <w:rsid w:val="00495749"/>
    <w:rsid w:val="004968BA"/>
    <w:rsid w:val="00496EEA"/>
    <w:rsid w:val="0049738F"/>
    <w:rsid w:val="00497E40"/>
    <w:rsid w:val="004A031C"/>
    <w:rsid w:val="004A135E"/>
    <w:rsid w:val="004A1E62"/>
    <w:rsid w:val="004A2770"/>
    <w:rsid w:val="004A31AE"/>
    <w:rsid w:val="004A3F75"/>
    <w:rsid w:val="004A3FF4"/>
    <w:rsid w:val="004A435E"/>
    <w:rsid w:val="004A4AD8"/>
    <w:rsid w:val="004A4F72"/>
    <w:rsid w:val="004A58A0"/>
    <w:rsid w:val="004A6EF3"/>
    <w:rsid w:val="004B0A99"/>
    <w:rsid w:val="004B1D04"/>
    <w:rsid w:val="004B21FA"/>
    <w:rsid w:val="004B33F3"/>
    <w:rsid w:val="004B3D56"/>
    <w:rsid w:val="004B419C"/>
    <w:rsid w:val="004B5744"/>
    <w:rsid w:val="004B658E"/>
    <w:rsid w:val="004C06B1"/>
    <w:rsid w:val="004C0A09"/>
    <w:rsid w:val="004C115E"/>
    <w:rsid w:val="004C19EF"/>
    <w:rsid w:val="004C254E"/>
    <w:rsid w:val="004C2687"/>
    <w:rsid w:val="004C32CB"/>
    <w:rsid w:val="004C5629"/>
    <w:rsid w:val="004C6F2C"/>
    <w:rsid w:val="004C6FB8"/>
    <w:rsid w:val="004C794F"/>
    <w:rsid w:val="004C7C85"/>
    <w:rsid w:val="004D0346"/>
    <w:rsid w:val="004D3EF4"/>
    <w:rsid w:val="004D6983"/>
    <w:rsid w:val="004D759A"/>
    <w:rsid w:val="004D7EDC"/>
    <w:rsid w:val="004E010E"/>
    <w:rsid w:val="004E1AEB"/>
    <w:rsid w:val="004E1D9D"/>
    <w:rsid w:val="004E273D"/>
    <w:rsid w:val="004E2FFF"/>
    <w:rsid w:val="004E37E5"/>
    <w:rsid w:val="004E426A"/>
    <w:rsid w:val="004E4BED"/>
    <w:rsid w:val="004E4FDC"/>
    <w:rsid w:val="004E5DE1"/>
    <w:rsid w:val="004E6464"/>
    <w:rsid w:val="004E7549"/>
    <w:rsid w:val="004E7908"/>
    <w:rsid w:val="004F0A81"/>
    <w:rsid w:val="004F0C6B"/>
    <w:rsid w:val="004F11CF"/>
    <w:rsid w:val="004F1528"/>
    <w:rsid w:val="004F22EC"/>
    <w:rsid w:val="004F287B"/>
    <w:rsid w:val="004F44BF"/>
    <w:rsid w:val="004F7E8B"/>
    <w:rsid w:val="0050040E"/>
    <w:rsid w:val="00500A35"/>
    <w:rsid w:val="00500AC2"/>
    <w:rsid w:val="00501881"/>
    <w:rsid w:val="00504137"/>
    <w:rsid w:val="0050629E"/>
    <w:rsid w:val="00506A04"/>
    <w:rsid w:val="00510953"/>
    <w:rsid w:val="005113E9"/>
    <w:rsid w:val="00511700"/>
    <w:rsid w:val="00513398"/>
    <w:rsid w:val="00514D8E"/>
    <w:rsid w:val="005157E9"/>
    <w:rsid w:val="0051737C"/>
    <w:rsid w:val="00517458"/>
    <w:rsid w:val="0052015C"/>
    <w:rsid w:val="00525B8D"/>
    <w:rsid w:val="00526D0F"/>
    <w:rsid w:val="005277CD"/>
    <w:rsid w:val="00527B6E"/>
    <w:rsid w:val="00527D58"/>
    <w:rsid w:val="005340D9"/>
    <w:rsid w:val="00534160"/>
    <w:rsid w:val="00534D50"/>
    <w:rsid w:val="00534E89"/>
    <w:rsid w:val="00536379"/>
    <w:rsid w:val="00537280"/>
    <w:rsid w:val="005415B6"/>
    <w:rsid w:val="005418EF"/>
    <w:rsid w:val="00541E60"/>
    <w:rsid w:val="00541E8E"/>
    <w:rsid w:val="005420F6"/>
    <w:rsid w:val="00542BA5"/>
    <w:rsid w:val="005435D5"/>
    <w:rsid w:val="00543A69"/>
    <w:rsid w:val="00544756"/>
    <w:rsid w:val="005458D0"/>
    <w:rsid w:val="00545E7B"/>
    <w:rsid w:val="00546145"/>
    <w:rsid w:val="00546862"/>
    <w:rsid w:val="005473AF"/>
    <w:rsid w:val="00551F5E"/>
    <w:rsid w:val="00552C04"/>
    <w:rsid w:val="005534D9"/>
    <w:rsid w:val="005540BD"/>
    <w:rsid w:val="00555377"/>
    <w:rsid w:val="005579AB"/>
    <w:rsid w:val="00557C07"/>
    <w:rsid w:val="0056184A"/>
    <w:rsid w:val="005620D3"/>
    <w:rsid w:val="00562FAA"/>
    <w:rsid w:val="005636BB"/>
    <w:rsid w:val="00563BB2"/>
    <w:rsid w:val="00563D18"/>
    <w:rsid w:val="00565C0D"/>
    <w:rsid w:val="00567D54"/>
    <w:rsid w:val="005733DB"/>
    <w:rsid w:val="00573C27"/>
    <w:rsid w:val="0057753A"/>
    <w:rsid w:val="00577E1E"/>
    <w:rsid w:val="00580334"/>
    <w:rsid w:val="00580D7C"/>
    <w:rsid w:val="00581FBE"/>
    <w:rsid w:val="00582CB3"/>
    <w:rsid w:val="0058436C"/>
    <w:rsid w:val="00586155"/>
    <w:rsid w:val="005861C8"/>
    <w:rsid w:val="0058659F"/>
    <w:rsid w:val="00587176"/>
    <w:rsid w:val="00590D0E"/>
    <w:rsid w:val="005917D3"/>
    <w:rsid w:val="0059339A"/>
    <w:rsid w:val="00593478"/>
    <w:rsid w:val="005938A7"/>
    <w:rsid w:val="005949BD"/>
    <w:rsid w:val="0059515A"/>
    <w:rsid w:val="00596ADA"/>
    <w:rsid w:val="005A36C3"/>
    <w:rsid w:val="005A4A59"/>
    <w:rsid w:val="005A56AD"/>
    <w:rsid w:val="005A6360"/>
    <w:rsid w:val="005A7FD5"/>
    <w:rsid w:val="005B007F"/>
    <w:rsid w:val="005B082A"/>
    <w:rsid w:val="005B0A3E"/>
    <w:rsid w:val="005B0C71"/>
    <w:rsid w:val="005B3645"/>
    <w:rsid w:val="005B366F"/>
    <w:rsid w:val="005B3973"/>
    <w:rsid w:val="005B3E29"/>
    <w:rsid w:val="005B43E9"/>
    <w:rsid w:val="005B5315"/>
    <w:rsid w:val="005B54FE"/>
    <w:rsid w:val="005B683D"/>
    <w:rsid w:val="005B6AD3"/>
    <w:rsid w:val="005B6CE9"/>
    <w:rsid w:val="005B6F07"/>
    <w:rsid w:val="005B768C"/>
    <w:rsid w:val="005B7771"/>
    <w:rsid w:val="005C0AEE"/>
    <w:rsid w:val="005C0D3C"/>
    <w:rsid w:val="005C11A3"/>
    <w:rsid w:val="005C17C9"/>
    <w:rsid w:val="005C1BC2"/>
    <w:rsid w:val="005C20F8"/>
    <w:rsid w:val="005C2C57"/>
    <w:rsid w:val="005C2CAE"/>
    <w:rsid w:val="005C2DA6"/>
    <w:rsid w:val="005C3877"/>
    <w:rsid w:val="005C3A61"/>
    <w:rsid w:val="005C4320"/>
    <w:rsid w:val="005C5B19"/>
    <w:rsid w:val="005C5F9D"/>
    <w:rsid w:val="005C65BE"/>
    <w:rsid w:val="005C662F"/>
    <w:rsid w:val="005C672A"/>
    <w:rsid w:val="005D0EA8"/>
    <w:rsid w:val="005D2D14"/>
    <w:rsid w:val="005D40A7"/>
    <w:rsid w:val="005D4419"/>
    <w:rsid w:val="005D45F5"/>
    <w:rsid w:val="005D504B"/>
    <w:rsid w:val="005D6E71"/>
    <w:rsid w:val="005D7A98"/>
    <w:rsid w:val="005D7B1A"/>
    <w:rsid w:val="005D7FE0"/>
    <w:rsid w:val="005E032D"/>
    <w:rsid w:val="005E1876"/>
    <w:rsid w:val="005E2AE6"/>
    <w:rsid w:val="005E622B"/>
    <w:rsid w:val="005E6AEF"/>
    <w:rsid w:val="005F01C8"/>
    <w:rsid w:val="005F121C"/>
    <w:rsid w:val="005F135C"/>
    <w:rsid w:val="005F15C9"/>
    <w:rsid w:val="005F1D64"/>
    <w:rsid w:val="005F2CC9"/>
    <w:rsid w:val="005F2FEB"/>
    <w:rsid w:val="005F39A3"/>
    <w:rsid w:val="005F5286"/>
    <w:rsid w:val="005F54FC"/>
    <w:rsid w:val="005F6826"/>
    <w:rsid w:val="005F6B03"/>
    <w:rsid w:val="00600676"/>
    <w:rsid w:val="00600C74"/>
    <w:rsid w:val="00601B43"/>
    <w:rsid w:val="00602D80"/>
    <w:rsid w:val="006044D3"/>
    <w:rsid w:val="00604E35"/>
    <w:rsid w:val="00604F84"/>
    <w:rsid w:val="00605338"/>
    <w:rsid w:val="00606B53"/>
    <w:rsid w:val="00606D94"/>
    <w:rsid w:val="0061004B"/>
    <w:rsid w:val="006117F9"/>
    <w:rsid w:val="00611D33"/>
    <w:rsid w:val="00613BEE"/>
    <w:rsid w:val="00613E0A"/>
    <w:rsid w:val="00613F93"/>
    <w:rsid w:val="0061420B"/>
    <w:rsid w:val="00614352"/>
    <w:rsid w:val="006155C8"/>
    <w:rsid w:val="0061575F"/>
    <w:rsid w:val="00615A4A"/>
    <w:rsid w:val="00615CA6"/>
    <w:rsid w:val="006163D6"/>
    <w:rsid w:val="00616604"/>
    <w:rsid w:val="00617720"/>
    <w:rsid w:val="00620D02"/>
    <w:rsid w:val="0062229F"/>
    <w:rsid w:val="00622DC9"/>
    <w:rsid w:val="0062399F"/>
    <w:rsid w:val="00623BAB"/>
    <w:rsid w:val="00626775"/>
    <w:rsid w:val="00626EF3"/>
    <w:rsid w:val="006273D5"/>
    <w:rsid w:val="006315DE"/>
    <w:rsid w:val="00631759"/>
    <w:rsid w:val="00631CEC"/>
    <w:rsid w:val="00631FC1"/>
    <w:rsid w:val="006321BE"/>
    <w:rsid w:val="00633A0A"/>
    <w:rsid w:val="00633B36"/>
    <w:rsid w:val="00634F11"/>
    <w:rsid w:val="00635296"/>
    <w:rsid w:val="00635C9A"/>
    <w:rsid w:val="00635E11"/>
    <w:rsid w:val="00636E6A"/>
    <w:rsid w:val="00637A6C"/>
    <w:rsid w:val="00637E8E"/>
    <w:rsid w:val="00640807"/>
    <w:rsid w:val="00640DFF"/>
    <w:rsid w:val="00640FB7"/>
    <w:rsid w:val="00643113"/>
    <w:rsid w:val="006456BF"/>
    <w:rsid w:val="00645B78"/>
    <w:rsid w:val="00645D25"/>
    <w:rsid w:val="006460ED"/>
    <w:rsid w:val="006478E5"/>
    <w:rsid w:val="0065009A"/>
    <w:rsid w:val="00650289"/>
    <w:rsid w:val="00651189"/>
    <w:rsid w:val="00651CB6"/>
    <w:rsid w:val="00651DE8"/>
    <w:rsid w:val="00652E8A"/>
    <w:rsid w:val="0065362D"/>
    <w:rsid w:val="006560CE"/>
    <w:rsid w:val="00656327"/>
    <w:rsid w:val="00657160"/>
    <w:rsid w:val="00657872"/>
    <w:rsid w:val="00663A28"/>
    <w:rsid w:val="0066419D"/>
    <w:rsid w:val="00664943"/>
    <w:rsid w:val="0066516D"/>
    <w:rsid w:val="006651D3"/>
    <w:rsid w:val="00665D24"/>
    <w:rsid w:val="00665E1A"/>
    <w:rsid w:val="00667C2A"/>
    <w:rsid w:val="0067109E"/>
    <w:rsid w:val="006728BA"/>
    <w:rsid w:val="006741C1"/>
    <w:rsid w:val="0067532D"/>
    <w:rsid w:val="0067658E"/>
    <w:rsid w:val="0067773C"/>
    <w:rsid w:val="0067779D"/>
    <w:rsid w:val="00677ADD"/>
    <w:rsid w:val="006826F8"/>
    <w:rsid w:val="006827D8"/>
    <w:rsid w:val="00682BEA"/>
    <w:rsid w:val="00683941"/>
    <w:rsid w:val="00684A92"/>
    <w:rsid w:val="00687239"/>
    <w:rsid w:val="0068792C"/>
    <w:rsid w:val="0069037A"/>
    <w:rsid w:val="006907DF"/>
    <w:rsid w:val="0069130C"/>
    <w:rsid w:val="00691E2C"/>
    <w:rsid w:val="00692000"/>
    <w:rsid w:val="00692F54"/>
    <w:rsid w:val="006933F6"/>
    <w:rsid w:val="00693514"/>
    <w:rsid w:val="0069471D"/>
    <w:rsid w:val="00695758"/>
    <w:rsid w:val="00695921"/>
    <w:rsid w:val="00695FD9"/>
    <w:rsid w:val="006963F6"/>
    <w:rsid w:val="00697C69"/>
    <w:rsid w:val="00697E0C"/>
    <w:rsid w:val="006A0639"/>
    <w:rsid w:val="006A12D3"/>
    <w:rsid w:val="006A3150"/>
    <w:rsid w:val="006A32AB"/>
    <w:rsid w:val="006A3C9F"/>
    <w:rsid w:val="006A49FB"/>
    <w:rsid w:val="006A50E7"/>
    <w:rsid w:val="006A6BBA"/>
    <w:rsid w:val="006A749C"/>
    <w:rsid w:val="006A765C"/>
    <w:rsid w:val="006A7FB3"/>
    <w:rsid w:val="006B0E1D"/>
    <w:rsid w:val="006B1FE4"/>
    <w:rsid w:val="006B2ADB"/>
    <w:rsid w:val="006B420C"/>
    <w:rsid w:val="006B4DF0"/>
    <w:rsid w:val="006B5024"/>
    <w:rsid w:val="006B5EBB"/>
    <w:rsid w:val="006B6D28"/>
    <w:rsid w:val="006B7AB5"/>
    <w:rsid w:val="006C08FF"/>
    <w:rsid w:val="006C0992"/>
    <w:rsid w:val="006C1210"/>
    <w:rsid w:val="006C139D"/>
    <w:rsid w:val="006C2BE8"/>
    <w:rsid w:val="006C30AC"/>
    <w:rsid w:val="006C42DF"/>
    <w:rsid w:val="006C664D"/>
    <w:rsid w:val="006C6E85"/>
    <w:rsid w:val="006C6F54"/>
    <w:rsid w:val="006C736B"/>
    <w:rsid w:val="006C7E44"/>
    <w:rsid w:val="006C7FD8"/>
    <w:rsid w:val="006D0117"/>
    <w:rsid w:val="006D14F5"/>
    <w:rsid w:val="006D4DE4"/>
    <w:rsid w:val="006D554C"/>
    <w:rsid w:val="006DE3D2"/>
    <w:rsid w:val="006E1F25"/>
    <w:rsid w:val="006E1FAD"/>
    <w:rsid w:val="006E2924"/>
    <w:rsid w:val="006E2C17"/>
    <w:rsid w:val="006E3C59"/>
    <w:rsid w:val="006E3F5D"/>
    <w:rsid w:val="006E4A8E"/>
    <w:rsid w:val="006E59B7"/>
    <w:rsid w:val="006E5ACE"/>
    <w:rsid w:val="006E6658"/>
    <w:rsid w:val="006E70F4"/>
    <w:rsid w:val="006E78E0"/>
    <w:rsid w:val="006E7C31"/>
    <w:rsid w:val="006E7CA1"/>
    <w:rsid w:val="006F011D"/>
    <w:rsid w:val="006F5D04"/>
    <w:rsid w:val="007008C2"/>
    <w:rsid w:val="0070149F"/>
    <w:rsid w:val="00702999"/>
    <w:rsid w:val="00702F51"/>
    <w:rsid w:val="0070320E"/>
    <w:rsid w:val="007033BE"/>
    <w:rsid w:val="00703BC3"/>
    <w:rsid w:val="00703E8A"/>
    <w:rsid w:val="00704498"/>
    <w:rsid w:val="00704864"/>
    <w:rsid w:val="00704AFC"/>
    <w:rsid w:val="0070540B"/>
    <w:rsid w:val="00705632"/>
    <w:rsid w:val="00706D1E"/>
    <w:rsid w:val="00706DE3"/>
    <w:rsid w:val="0071210F"/>
    <w:rsid w:val="007136FC"/>
    <w:rsid w:val="00714CBC"/>
    <w:rsid w:val="00715640"/>
    <w:rsid w:val="007159C6"/>
    <w:rsid w:val="00715C33"/>
    <w:rsid w:val="0072010D"/>
    <w:rsid w:val="007207EB"/>
    <w:rsid w:val="007211BA"/>
    <w:rsid w:val="00721E33"/>
    <w:rsid w:val="007220DB"/>
    <w:rsid w:val="00724967"/>
    <w:rsid w:val="00724E51"/>
    <w:rsid w:val="0072512F"/>
    <w:rsid w:val="0072568B"/>
    <w:rsid w:val="00725B7C"/>
    <w:rsid w:val="00726A57"/>
    <w:rsid w:val="00730569"/>
    <w:rsid w:val="007315A9"/>
    <w:rsid w:val="00731FE8"/>
    <w:rsid w:val="0073223F"/>
    <w:rsid w:val="0073420D"/>
    <w:rsid w:val="007348CC"/>
    <w:rsid w:val="00734D0F"/>
    <w:rsid w:val="00736D0C"/>
    <w:rsid w:val="00737549"/>
    <w:rsid w:val="00737D4E"/>
    <w:rsid w:val="00740825"/>
    <w:rsid w:val="007408C1"/>
    <w:rsid w:val="00741457"/>
    <w:rsid w:val="0074254D"/>
    <w:rsid w:val="007433FB"/>
    <w:rsid w:val="007441D7"/>
    <w:rsid w:val="00744202"/>
    <w:rsid w:val="00745D18"/>
    <w:rsid w:val="00745E48"/>
    <w:rsid w:val="007460C1"/>
    <w:rsid w:val="00747344"/>
    <w:rsid w:val="007475D5"/>
    <w:rsid w:val="007477DB"/>
    <w:rsid w:val="00750FED"/>
    <w:rsid w:val="00754297"/>
    <w:rsid w:val="0075437D"/>
    <w:rsid w:val="007552B7"/>
    <w:rsid w:val="0075552F"/>
    <w:rsid w:val="00756128"/>
    <w:rsid w:val="00756F88"/>
    <w:rsid w:val="00757713"/>
    <w:rsid w:val="00757D1D"/>
    <w:rsid w:val="007604B5"/>
    <w:rsid w:val="00760FAC"/>
    <w:rsid w:val="007614F0"/>
    <w:rsid w:val="00761F22"/>
    <w:rsid w:val="00762D28"/>
    <w:rsid w:val="00762F0C"/>
    <w:rsid w:val="00765396"/>
    <w:rsid w:val="007654B8"/>
    <w:rsid w:val="00765599"/>
    <w:rsid w:val="007659D3"/>
    <w:rsid w:val="0076719E"/>
    <w:rsid w:val="0077101A"/>
    <w:rsid w:val="00771628"/>
    <w:rsid w:val="0077164F"/>
    <w:rsid w:val="00773F03"/>
    <w:rsid w:val="007750EE"/>
    <w:rsid w:val="0077649A"/>
    <w:rsid w:val="007775FB"/>
    <w:rsid w:val="007777A1"/>
    <w:rsid w:val="00780EEF"/>
    <w:rsid w:val="00780F6E"/>
    <w:rsid w:val="00783307"/>
    <w:rsid w:val="007841B4"/>
    <w:rsid w:val="00784C12"/>
    <w:rsid w:val="0078568A"/>
    <w:rsid w:val="007858C5"/>
    <w:rsid w:val="00786D10"/>
    <w:rsid w:val="00787239"/>
    <w:rsid w:val="00787509"/>
    <w:rsid w:val="00790D1D"/>
    <w:rsid w:val="00790E08"/>
    <w:rsid w:val="007912D1"/>
    <w:rsid w:val="00791486"/>
    <w:rsid w:val="007916E3"/>
    <w:rsid w:val="00793A70"/>
    <w:rsid w:val="007944AD"/>
    <w:rsid w:val="00794FA3"/>
    <w:rsid w:val="007957FD"/>
    <w:rsid w:val="00796164"/>
    <w:rsid w:val="007A10D2"/>
    <w:rsid w:val="007A22D4"/>
    <w:rsid w:val="007A2BD8"/>
    <w:rsid w:val="007A4711"/>
    <w:rsid w:val="007A4FB0"/>
    <w:rsid w:val="007A5244"/>
    <w:rsid w:val="007A59E7"/>
    <w:rsid w:val="007A75FB"/>
    <w:rsid w:val="007B258A"/>
    <w:rsid w:val="007B2996"/>
    <w:rsid w:val="007B42BA"/>
    <w:rsid w:val="007B4737"/>
    <w:rsid w:val="007B5D77"/>
    <w:rsid w:val="007B731E"/>
    <w:rsid w:val="007C0731"/>
    <w:rsid w:val="007C09F5"/>
    <w:rsid w:val="007C21BB"/>
    <w:rsid w:val="007C3A6A"/>
    <w:rsid w:val="007C4898"/>
    <w:rsid w:val="007C4E38"/>
    <w:rsid w:val="007C6040"/>
    <w:rsid w:val="007C757F"/>
    <w:rsid w:val="007C75EA"/>
    <w:rsid w:val="007D0A0C"/>
    <w:rsid w:val="007D0C49"/>
    <w:rsid w:val="007D2129"/>
    <w:rsid w:val="007D3397"/>
    <w:rsid w:val="007D389E"/>
    <w:rsid w:val="007D47C7"/>
    <w:rsid w:val="007D4810"/>
    <w:rsid w:val="007D4E0B"/>
    <w:rsid w:val="007D5844"/>
    <w:rsid w:val="007D7A02"/>
    <w:rsid w:val="007E016A"/>
    <w:rsid w:val="007E0B9C"/>
    <w:rsid w:val="007E16CD"/>
    <w:rsid w:val="007E2096"/>
    <w:rsid w:val="007E31B3"/>
    <w:rsid w:val="007E3FF3"/>
    <w:rsid w:val="007E5D00"/>
    <w:rsid w:val="007E6A4E"/>
    <w:rsid w:val="007F0F75"/>
    <w:rsid w:val="007F1301"/>
    <w:rsid w:val="007F2A1F"/>
    <w:rsid w:val="007F2B6D"/>
    <w:rsid w:val="007F332F"/>
    <w:rsid w:val="007F388E"/>
    <w:rsid w:val="007F3B8C"/>
    <w:rsid w:val="007F3BC3"/>
    <w:rsid w:val="007F3FED"/>
    <w:rsid w:val="007F4A00"/>
    <w:rsid w:val="007F6288"/>
    <w:rsid w:val="007F66DD"/>
    <w:rsid w:val="00800066"/>
    <w:rsid w:val="008003CC"/>
    <w:rsid w:val="008005C1"/>
    <w:rsid w:val="00800C59"/>
    <w:rsid w:val="00804629"/>
    <w:rsid w:val="0081023E"/>
    <w:rsid w:val="00810662"/>
    <w:rsid w:val="00811B0E"/>
    <w:rsid w:val="008128CE"/>
    <w:rsid w:val="00813246"/>
    <w:rsid w:val="0081576B"/>
    <w:rsid w:val="008161A8"/>
    <w:rsid w:val="008166A2"/>
    <w:rsid w:val="00820A85"/>
    <w:rsid w:val="00822269"/>
    <w:rsid w:val="0082227B"/>
    <w:rsid w:val="00822F3A"/>
    <w:rsid w:val="00822F52"/>
    <w:rsid w:val="008231A8"/>
    <w:rsid w:val="00824DCF"/>
    <w:rsid w:val="00826057"/>
    <w:rsid w:val="008260CB"/>
    <w:rsid w:val="00826C71"/>
    <w:rsid w:val="00827EFA"/>
    <w:rsid w:val="008302CE"/>
    <w:rsid w:val="008312CA"/>
    <w:rsid w:val="008318E7"/>
    <w:rsid w:val="00832F9C"/>
    <w:rsid w:val="0083438B"/>
    <w:rsid w:val="00837FE4"/>
    <w:rsid w:val="008408F1"/>
    <w:rsid w:val="008416FE"/>
    <w:rsid w:val="0084190A"/>
    <w:rsid w:val="00841A0C"/>
    <w:rsid w:val="00843556"/>
    <w:rsid w:val="0084377F"/>
    <w:rsid w:val="008445D6"/>
    <w:rsid w:val="0084473D"/>
    <w:rsid w:val="00844F25"/>
    <w:rsid w:val="00845414"/>
    <w:rsid w:val="00846880"/>
    <w:rsid w:val="00846BD6"/>
    <w:rsid w:val="00846C19"/>
    <w:rsid w:val="008475C3"/>
    <w:rsid w:val="00850BD2"/>
    <w:rsid w:val="008522C6"/>
    <w:rsid w:val="008524B2"/>
    <w:rsid w:val="008527D7"/>
    <w:rsid w:val="0085466B"/>
    <w:rsid w:val="008552E7"/>
    <w:rsid w:val="00856E5F"/>
    <w:rsid w:val="00857BCD"/>
    <w:rsid w:val="00857C55"/>
    <w:rsid w:val="00857ED0"/>
    <w:rsid w:val="008626B1"/>
    <w:rsid w:val="00863392"/>
    <w:rsid w:val="008637FB"/>
    <w:rsid w:val="00863826"/>
    <w:rsid w:val="008665D5"/>
    <w:rsid w:val="008716B8"/>
    <w:rsid w:val="00872588"/>
    <w:rsid w:val="00872E07"/>
    <w:rsid w:val="008741F8"/>
    <w:rsid w:val="0087443E"/>
    <w:rsid w:val="0087444C"/>
    <w:rsid w:val="00874BA6"/>
    <w:rsid w:val="00874BE0"/>
    <w:rsid w:val="00875867"/>
    <w:rsid w:val="008761FD"/>
    <w:rsid w:val="008771A7"/>
    <w:rsid w:val="00880590"/>
    <w:rsid w:val="008817B8"/>
    <w:rsid w:val="00882737"/>
    <w:rsid w:val="00885FD4"/>
    <w:rsid w:val="00886049"/>
    <w:rsid w:val="00886FD7"/>
    <w:rsid w:val="008873E1"/>
    <w:rsid w:val="008900EA"/>
    <w:rsid w:val="00890112"/>
    <w:rsid w:val="008912B9"/>
    <w:rsid w:val="00891DF5"/>
    <w:rsid w:val="0089263D"/>
    <w:rsid w:val="00892ED3"/>
    <w:rsid w:val="00894040"/>
    <w:rsid w:val="00894140"/>
    <w:rsid w:val="0089416A"/>
    <w:rsid w:val="0089487E"/>
    <w:rsid w:val="00895FD5"/>
    <w:rsid w:val="008969A6"/>
    <w:rsid w:val="00897871"/>
    <w:rsid w:val="008A0903"/>
    <w:rsid w:val="008A100E"/>
    <w:rsid w:val="008A1241"/>
    <w:rsid w:val="008A14F7"/>
    <w:rsid w:val="008A2959"/>
    <w:rsid w:val="008A2B83"/>
    <w:rsid w:val="008A2FCB"/>
    <w:rsid w:val="008A3953"/>
    <w:rsid w:val="008A3AC9"/>
    <w:rsid w:val="008A4F8B"/>
    <w:rsid w:val="008A6206"/>
    <w:rsid w:val="008A776B"/>
    <w:rsid w:val="008A7A95"/>
    <w:rsid w:val="008B1342"/>
    <w:rsid w:val="008B37D7"/>
    <w:rsid w:val="008B457A"/>
    <w:rsid w:val="008B4B5A"/>
    <w:rsid w:val="008B4FFD"/>
    <w:rsid w:val="008B5FA7"/>
    <w:rsid w:val="008C16A8"/>
    <w:rsid w:val="008C23B4"/>
    <w:rsid w:val="008C2610"/>
    <w:rsid w:val="008C3A87"/>
    <w:rsid w:val="008C4150"/>
    <w:rsid w:val="008C5434"/>
    <w:rsid w:val="008C5B89"/>
    <w:rsid w:val="008C670E"/>
    <w:rsid w:val="008C6EA9"/>
    <w:rsid w:val="008D16FA"/>
    <w:rsid w:val="008D194C"/>
    <w:rsid w:val="008D2F65"/>
    <w:rsid w:val="008D550F"/>
    <w:rsid w:val="008D5CCE"/>
    <w:rsid w:val="008D7FCB"/>
    <w:rsid w:val="008E0652"/>
    <w:rsid w:val="008E0867"/>
    <w:rsid w:val="008E0D1B"/>
    <w:rsid w:val="008E0DB3"/>
    <w:rsid w:val="008E2133"/>
    <w:rsid w:val="008E28A8"/>
    <w:rsid w:val="008E290E"/>
    <w:rsid w:val="008E38C8"/>
    <w:rsid w:val="008E3D43"/>
    <w:rsid w:val="008E41AC"/>
    <w:rsid w:val="008E5DE5"/>
    <w:rsid w:val="008E6077"/>
    <w:rsid w:val="008E7C8E"/>
    <w:rsid w:val="008F0C0C"/>
    <w:rsid w:val="008F11FA"/>
    <w:rsid w:val="008F128F"/>
    <w:rsid w:val="008F1929"/>
    <w:rsid w:val="008F1A87"/>
    <w:rsid w:val="008F22B7"/>
    <w:rsid w:val="008F2EA0"/>
    <w:rsid w:val="008F2F3A"/>
    <w:rsid w:val="008F2FB3"/>
    <w:rsid w:val="008F3357"/>
    <w:rsid w:val="008F500D"/>
    <w:rsid w:val="008F7E98"/>
    <w:rsid w:val="00900CA2"/>
    <w:rsid w:val="0090113C"/>
    <w:rsid w:val="009024D2"/>
    <w:rsid w:val="009046B5"/>
    <w:rsid w:val="00904C4A"/>
    <w:rsid w:val="00906387"/>
    <w:rsid w:val="00910514"/>
    <w:rsid w:val="00910FE5"/>
    <w:rsid w:val="00911300"/>
    <w:rsid w:val="0091138C"/>
    <w:rsid w:val="00911467"/>
    <w:rsid w:val="00912104"/>
    <w:rsid w:val="00913496"/>
    <w:rsid w:val="00914F84"/>
    <w:rsid w:val="00915481"/>
    <w:rsid w:val="00916875"/>
    <w:rsid w:val="009177F9"/>
    <w:rsid w:val="00921ED0"/>
    <w:rsid w:val="00922209"/>
    <w:rsid w:val="00924189"/>
    <w:rsid w:val="00926BF4"/>
    <w:rsid w:val="00930147"/>
    <w:rsid w:val="00930B25"/>
    <w:rsid w:val="0093148F"/>
    <w:rsid w:val="00933744"/>
    <w:rsid w:val="00933B35"/>
    <w:rsid w:val="00933B3C"/>
    <w:rsid w:val="00933DA2"/>
    <w:rsid w:val="00936B70"/>
    <w:rsid w:val="009405BC"/>
    <w:rsid w:val="00940ABA"/>
    <w:rsid w:val="00940EE4"/>
    <w:rsid w:val="00941F30"/>
    <w:rsid w:val="009425ED"/>
    <w:rsid w:val="00943064"/>
    <w:rsid w:val="00944184"/>
    <w:rsid w:val="00945481"/>
    <w:rsid w:val="009474A6"/>
    <w:rsid w:val="00952114"/>
    <w:rsid w:val="00952875"/>
    <w:rsid w:val="00952EBF"/>
    <w:rsid w:val="00953158"/>
    <w:rsid w:val="0095528D"/>
    <w:rsid w:val="00955E63"/>
    <w:rsid w:val="00956471"/>
    <w:rsid w:val="009571CF"/>
    <w:rsid w:val="00957A69"/>
    <w:rsid w:val="009616AD"/>
    <w:rsid w:val="00961C63"/>
    <w:rsid w:val="0096214E"/>
    <w:rsid w:val="0096301B"/>
    <w:rsid w:val="0096309E"/>
    <w:rsid w:val="0096361D"/>
    <w:rsid w:val="009649E6"/>
    <w:rsid w:val="00967D6E"/>
    <w:rsid w:val="00967EFF"/>
    <w:rsid w:val="0097010D"/>
    <w:rsid w:val="00970583"/>
    <w:rsid w:val="0097066B"/>
    <w:rsid w:val="00970728"/>
    <w:rsid w:val="00971D10"/>
    <w:rsid w:val="00971FD5"/>
    <w:rsid w:val="009729DA"/>
    <w:rsid w:val="009730C9"/>
    <w:rsid w:val="00975682"/>
    <w:rsid w:val="0097778E"/>
    <w:rsid w:val="0098013C"/>
    <w:rsid w:val="009811C5"/>
    <w:rsid w:val="00981590"/>
    <w:rsid w:val="00981771"/>
    <w:rsid w:val="00981C21"/>
    <w:rsid w:val="00982115"/>
    <w:rsid w:val="00982A8A"/>
    <w:rsid w:val="009836D6"/>
    <w:rsid w:val="00983891"/>
    <w:rsid w:val="00983BB8"/>
    <w:rsid w:val="00985E52"/>
    <w:rsid w:val="0099000C"/>
    <w:rsid w:val="0099129A"/>
    <w:rsid w:val="009915D1"/>
    <w:rsid w:val="00993733"/>
    <w:rsid w:val="00994B9A"/>
    <w:rsid w:val="00994F0C"/>
    <w:rsid w:val="00995BB3"/>
    <w:rsid w:val="00995C57"/>
    <w:rsid w:val="00997A2C"/>
    <w:rsid w:val="00997B33"/>
    <w:rsid w:val="009A06CA"/>
    <w:rsid w:val="009A15E7"/>
    <w:rsid w:val="009A1609"/>
    <w:rsid w:val="009A2E5E"/>
    <w:rsid w:val="009A2F25"/>
    <w:rsid w:val="009A4965"/>
    <w:rsid w:val="009A5B18"/>
    <w:rsid w:val="009A607B"/>
    <w:rsid w:val="009A60A9"/>
    <w:rsid w:val="009A6611"/>
    <w:rsid w:val="009A7C5E"/>
    <w:rsid w:val="009B00F3"/>
    <w:rsid w:val="009B1F92"/>
    <w:rsid w:val="009B39E7"/>
    <w:rsid w:val="009B43B7"/>
    <w:rsid w:val="009B53CF"/>
    <w:rsid w:val="009B6A06"/>
    <w:rsid w:val="009C074A"/>
    <w:rsid w:val="009C168E"/>
    <w:rsid w:val="009C2C8F"/>
    <w:rsid w:val="009C4136"/>
    <w:rsid w:val="009C4990"/>
    <w:rsid w:val="009C5E20"/>
    <w:rsid w:val="009C6EA1"/>
    <w:rsid w:val="009C7619"/>
    <w:rsid w:val="009D08D6"/>
    <w:rsid w:val="009D08DA"/>
    <w:rsid w:val="009D09E6"/>
    <w:rsid w:val="009D193C"/>
    <w:rsid w:val="009D36FF"/>
    <w:rsid w:val="009D3F04"/>
    <w:rsid w:val="009D4375"/>
    <w:rsid w:val="009D4650"/>
    <w:rsid w:val="009D5BBC"/>
    <w:rsid w:val="009D6A94"/>
    <w:rsid w:val="009E0D2B"/>
    <w:rsid w:val="009E144A"/>
    <w:rsid w:val="009E1556"/>
    <w:rsid w:val="009E172B"/>
    <w:rsid w:val="009E21B4"/>
    <w:rsid w:val="009E28AD"/>
    <w:rsid w:val="009E2D8A"/>
    <w:rsid w:val="009E2DA8"/>
    <w:rsid w:val="009E52D3"/>
    <w:rsid w:val="009E69FF"/>
    <w:rsid w:val="009E6F2C"/>
    <w:rsid w:val="009E7277"/>
    <w:rsid w:val="009F0924"/>
    <w:rsid w:val="009F10D4"/>
    <w:rsid w:val="009F29D2"/>
    <w:rsid w:val="009F499C"/>
    <w:rsid w:val="009F5057"/>
    <w:rsid w:val="009F69C4"/>
    <w:rsid w:val="009F73F4"/>
    <w:rsid w:val="009F7DFD"/>
    <w:rsid w:val="00A00415"/>
    <w:rsid w:val="00A009F7"/>
    <w:rsid w:val="00A00C62"/>
    <w:rsid w:val="00A01792"/>
    <w:rsid w:val="00A01F5E"/>
    <w:rsid w:val="00A02C4C"/>
    <w:rsid w:val="00A02C7C"/>
    <w:rsid w:val="00A03722"/>
    <w:rsid w:val="00A037B1"/>
    <w:rsid w:val="00A03DE6"/>
    <w:rsid w:val="00A07438"/>
    <w:rsid w:val="00A10625"/>
    <w:rsid w:val="00A10DAA"/>
    <w:rsid w:val="00A116F4"/>
    <w:rsid w:val="00A119C3"/>
    <w:rsid w:val="00A11FAB"/>
    <w:rsid w:val="00A139D6"/>
    <w:rsid w:val="00A143B0"/>
    <w:rsid w:val="00A1446D"/>
    <w:rsid w:val="00A16747"/>
    <w:rsid w:val="00A16AAF"/>
    <w:rsid w:val="00A17257"/>
    <w:rsid w:val="00A20B49"/>
    <w:rsid w:val="00A21059"/>
    <w:rsid w:val="00A21B51"/>
    <w:rsid w:val="00A2364C"/>
    <w:rsid w:val="00A23C40"/>
    <w:rsid w:val="00A2452B"/>
    <w:rsid w:val="00A256E6"/>
    <w:rsid w:val="00A25954"/>
    <w:rsid w:val="00A263F8"/>
    <w:rsid w:val="00A26559"/>
    <w:rsid w:val="00A27811"/>
    <w:rsid w:val="00A3126E"/>
    <w:rsid w:val="00A3132B"/>
    <w:rsid w:val="00A31F09"/>
    <w:rsid w:val="00A32650"/>
    <w:rsid w:val="00A32C40"/>
    <w:rsid w:val="00A34601"/>
    <w:rsid w:val="00A34649"/>
    <w:rsid w:val="00A363B5"/>
    <w:rsid w:val="00A371D7"/>
    <w:rsid w:val="00A40C90"/>
    <w:rsid w:val="00A4135F"/>
    <w:rsid w:val="00A415D6"/>
    <w:rsid w:val="00A4236F"/>
    <w:rsid w:val="00A437C5"/>
    <w:rsid w:val="00A43A0E"/>
    <w:rsid w:val="00A44FF7"/>
    <w:rsid w:val="00A46A2C"/>
    <w:rsid w:val="00A503A2"/>
    <w:rsid w:val="00A50F73"/>
    <w:rsid w:val="00A51819"/>
    <w:rsid w:val="00A51BE1"/>
    <w:rsid w:val="00A53054"/>
    <w:rsid w:val="00A53BBB"/>
    <w:rsid w:val="00A5524E"/>
    <w:rsid w:val="00A552BC"/>
    <w:rsid w:val="00A5779A"/>
    <w:rsid w:val="00A60E16"/>
    <w:rsid w:val="00A61267"/>
    <w:rsid w:val="00A622FD"/>
    <w:rsid w:val="00A6320A"/>
    <w:rsid w:val="00A63631"/>
    <w:rsid w:val="00A66406"/>
    <w:rsid w:val="00A67F20"/>
    <w:rsid w:val="00A70A72"/>
    <w:rsid w:val="00A71C6C"/>
    <w:rsid w:val="00A731DA"/>
    <w:rsid w:val="00A738E7"/>
    <w:rsid w:val="00A73C10"/>
    <w:rsid w:val="00A7556E"/>
    <w:rsid w:val="00A75BED"/>
    <w:rsid w:val="00A8153B"/>
    <w:rsid w:val="00A8187D"/>
    <w:rsid w:val="00A8299B"/>
    <w:rsid w:val="00A831F3"/>
    <w:rsid w:val="00A8538A"/>
    <w:rsid w:val="00A853C3"/>
    <w:rsid w:val="00A85553"/>
    <w:rsid w:val="00A855C0"/>
    <w:rsid w:val="00A85F5C"/>
    <w:rsid w:val="00A86EA6"/>
    <w:rsid w:val="00A87B00"/>
    <w:rsid w:val="00A91545"/>
    <w:rsid w:val="00A93063"/>
    <w:rsid w:val="00A94CE3"/>
    <w:rsid w:val="00A960F6"/>
    <w:rsid w:val="00A968D4"/>
    <w:rsid w:val="00A96DB4"/>
    <w:rsid w:val="00A974FD"/>
    <w:rsid w:val="00A9797C"/>
    <w:rsid w:val="00A979EF"/>
    <w:rsid w:val="00AA1F34"/>
    <w:rsid w:val="00AA48EC"/>
    <w:rsid w:val="00AA4D5E"/>
    <w:rsid w:val="00AA5571"/>
    <w:rsid w:val="00AA565D"/>
    <w:rsid w:val="00AA6276"/>
    <w:rsid w:val="00AA6691"/>
    <w:rsid w:val="00AA6ABF"/>
    <w:rsid w:val="00AA6DC6"/>
    <w:rsid w:val="00AB2B51"/>
    <w:rsid w:val="00AB2CFA"/>
    <w:rsid w:val="00AB5FD2"/>
    <w:rsid w:val="00AB7B4D"/>
    <w:rsid w:val="00AC00FC"/>
    <w:rsid w:val="00AC0824"/>
    <w:rsid w:val="00AC1656"/>
    <w:rsid w:val="00AC19A6"/>
    <w:rsid w:val="00AC2C0B"/>
    <w:rsid w:val="00AC3FBD"/>
    <w:rsid w:val="00AC51DB"/>
    <w:rsid w:val="00AC523F"/>
    <w:rsid w:val="00AC52E6"/>
    <w:rsid w:val="00AC589B"/>
    <w:rsid w:val="00AC5C81"/>
    <w:rsid w:val="00AC70B4"/>
    <w:rsid w:val="00AC7597"/>
    <w:rsid w:val="00AC7C07"/>
    <w:rsid w:val="00AD083A"/>
    <w:rsid w:val="00AD1A91"/>
    <w:rsid w:val="00AD1CEF"/>
    <w:rsid w:val="00AD336D"/>
    <w:rsid w:val="00AD39DA"/>
    <w:rsid w:val="00AD4084"/>
    <w:rsid w:val="00AD5205"/>
    <w:rsid w:val="00AD7CB1"/>
    <w:rsid w:val="00AE03E5"/>
    <w:rsid w:val="00AE154E"/>
    <w:rsid w:val="00AE1D29"/>
    <w:rsid w:val="00AE2EB7"/>
    <w:rsid w:val="00AE3645"/>
    <w:rsid w:val="00AE3B51"/>
    <w:rsid w:val="00AE5BE1"/>
    <w:rsid w:val="00AE61B4"/>
    <w:rsid w:val="00AE740A"/>
    <w:rsid w:val="00AE7DEC"/>
    <w:rsid w:val="00AF67C0"/>
    <w:rsid w:val="00B00688"/>
    <w:rsid w:val="00B008F5"/>
    <w:rsid w:val="00B01530"/>
    <w:rsid w:val="00B026EA"/>
    <w:rsid w:val="00B029AC"/>
    <w:rsid w:val="00B02CD6"/>
    <w:rsid w:val="00B03D5F"/>
    <w:rsid w:val="00B07756"/>
    <w:rsid w:val="00B114AE"/>
    <w:rsid w:val="00B117C4"/>
    <w:rsid w:val="00B12F00"/>
    <w:rsid w:val="00B13373"/>
    <w:rsid w:val="00B14937"/>
    <w:rsid w:val="00B15109"/>
    <w:rsid w:val="00B15B91"/>
    <w:rsid w:val="00B15DD6"/>
    <w:rsid w:val="00B16581"/>
    <w:rsid w:val="00B16D1A"/>
    <w:rsid w:val="00B17A91"/>
    <w:rsid w:val="00B22005"/>
    <w:rsid w:val="00B25837"/>
    <w:rsid w:val="00B264BF"/>
    <w:rsid w:val="00B2654C"/>
    <w:rsid w:val="00B27BF1"/>
    <w:rsid w:val="00B311DD"/>
    <w:rsid w:val="00B3126B"/>
    <w:rsid w:val="00B314BD"/>
    <w:rsid w:val="00B31BA2"/>
    <w:rsid w:val="00B32D6B"/>
    <w:rsid w:val="00B35A56"/>
    <w:rsid w:val="00B35CFF"/>
    <w:rsid w:val="00B37D5E"/>
    <w:rsid w:val="00B40AA7"/>
    <w:rsid w:val="00B417E9"/>
    <w:rsid w:val="00B4187F"/>
    <w:rsid w:val="00B419B1"/>
    <w:rsid w:val="00B43232"/>
    <w:rsid w:val="00B435AA"/>
    <w:rsid w:val="00B448F7"/>
    <w:rsid w:val="00B45AD9"/>
    <w:rsid w:val="00B46406"/>
    <w:rsid w:val="00B477DD"/>
    <w:rsid w:val="00B50335"/>
    <w:rsid w:val="00B50ECF"/>
    <w:rsid w:val="00B51483"/>
    <w:rsid w:val="00B51AC8"/>
    <w:rsid w:val="00B51D7E"/>
    <w:rsid w:val="00B54639"/>
    <w:rsid w:val="00B546EC"/>
    <w:rsid w:val="00B548FC"/>
    <w:rsid w:val="00B552BA"/>
    <w:rsid w:val="00B553A5"/>
    <w:rsid w:val="00B55AF1"/>
    <w:rsid w:val="00B560EC"/>
    <w:rsid w:val="00B562B7"/>
    <w:rsid w:val="00B563B4"/>
    <w:rsid w:val="00B56ECA"/>
    <w:rsid w:val="00B574A9"/>
    <w:rsid w:val="00B577FA"/>
    <w:rsid w:val="00B57A1A"/>
    <w:rsid w:val="00B57C88"/>
    <w:rsid w:val="00B60020"/>
    <w:rsid w:val="00B60918"/>
    <w:rsid w:val="00B61747"/>
    <w:rsid w:val="00B62DAF"/>
    <w:rsid w:val="00B635D4"/>
    <w:rsid w:val="00B6438F"/>
    <w:rsid w:val="00B6716A"/>
    <w:rsid w:val="00B71FE4"/>
    <w:rsid w:val="00B732AB"/>
    <w:rsid w:val="00B737F1"/>
    <w:rsid w:val="00B759E2"/>
    <w:rsid w:val="00B76206"/>
    <w:rsid w:val="00B80809"/>
    <w:rsid w:val="00B82D2D"/>
    <w:rsid w:val="00B83C6E"/>
    <w:rsid w:val="00B84E0A"/>
    <w:rsid w:val="00B8593B"/>
    <w:rsid w:val="00B866E0"/>
    <w:rsid w:val="00B87979"/>
    <w:rsid w:val="00B9052F"/>
    <w:rsid w:val="00B91874"/>
    <w:rsid w:val="00B9218B"/>
    <w:rsid w:val="00B92301"/>
    <w:rsid w:val="00B92858"/>
    <w:rsid w:val="00B95372"/>
    <w:rsid w:val="00B966B0"/>
    <w:rsid w:val="00B96BF6"/>
    <w:rsid w:val="00BA02DB"/>
    <w:rsid w:val="00BA036E"/>
    <w:rsid w:val="00BA19EB"/>
    <w:rsid w:val="00BA2647"/>
    <w:rsid w:val="00BA29D3"/>
    <w:rsid w:val="00BA2D2F"/>
    <w:rsid w:val="00BA2FAF"/>
    <w:rsid w:val="00BA35C6"/>
    <w:rsid w:val="00BA4402"/>
    <w:rsid w:val="00BA501F"/>
    <w:rsid w:val="00BA5AA8"/>
    <w:rsid w:val="00BA62DA"/>
    <w:rsid w:val="00BA6F84"/>
    <w:rsid w:val="00BA6FB6"/>
    <w:rsid w:val="00BB040B"/>
    <w:rsid w:val="00BB0BE3"/>
    <w:rsid w:val="00BB1C7C"/>
    <w:rsid w:val="00BB44F4"/>
    <w:rsid w:val="00BB4FA8"/>
    <w:rsid w:val="00BB704C"/>
    <w:rsid w:val="00BC011B"/>
    <w:rsid w:val="00BC1431"/>
    <w:rsid w:val="00BC1C0C"/>
    <w:rsid w:val="00BC2093"/>
    <w:rsid w:val="00BC2C20"/>
    <w:rsid w:val="00BC364C"/>
    <w:rsid w:val="00BC409E"/>
    <w:rsid w:val="00BC4410"/>
    <w:rsid w:val="00BC514C"/>
    <w:rsid w:val="00BC5499"/>
    <w:rsid w:val="00BC570C"/>
    <w:rsid w:val="00BC5E40"/>
    <w:rsid w:val="00BC7CB6"/>
    <w:rsid w:val="00BD106A"/>
    <w:rsid w:val="00BD2582"/>
    <w:rsid w:val="00BD3A3C"/>
    <w:rsid w:val="00BD3C9F"/>
    <w:rsid w:val="00BD3E52"/>
    <w:rsid w:val="00BD3FC4"/>
    <w:rsid w:val="00BD46EC"/>
    <w:rsid w:val="00BD52F4"/>
    <w:rsid w:val="00BD5E2C"/>
    <w:rsid w:val="00BD6593"/>
    <w:rsid w:val="00BE0D8B"/>
    <w:rsid w:val="00BE1AB8"/>
    <w:rsid w:val="00BE2DCC"/>
    <w:rsid w:val="00BE308F"/>
    <w:rsid w:val="00BE3990"/>
    <w:rsid w:val="00BE4C72"/>
    <w:rsid w:val="00BE742C"/>
    <w:rsid w:val="00BE79F7"/>
    <w:rsid w:val="00BE7C94"/>
    <w:rsid w:val="00BE7CCA"/>
    <w:rsid w:val="00BF1383"/>
    <w:rsid w:val="00BF221B"/>
    <w:rsid w:val="00BF39A8"/>
    <w:rsid w:val="00BF4A24"/>
    <w:rsid w:val="00BF4CE3"/>
    <w:rsid w:val="00BF5591"/>
    <w:rsid w:val="00BF6697"/>
    <w:rsid w:val="00BF72C4"/>
    <w:rsid w:val="00BF7374"/>
    <w:rsid w:val="00C01333"/>
    <w:rsid w:val="00C01412"/>
    <w:rsid w:val="00C021C5"/>
    <w:rsid w:val="00C02EDA"/>
    <w:rsid w:val="00C033CF"/>
    <w:rsid w:val="00C04AAA"/>
    <w:rsid w:val="00C05713"/>
    <w:rsid w:val="00C0633B"/>
    <w:rsid w:val="00C06AF7"/>
    <w:rsid w:val="00C06D0F"/>
    <w:rsid w:val="00C078E5"/>
    <w:rsid w:val="00C129E9"/>
    <w:rsid w:val="00C13F76"/>
    <w:rsid w:val="00C140CA"/>
    <w:rsid w:val="00C147B3"/>
    <w:rsid w:val="00C1535D"/>
    <w:rsid w:val="00C17CB4"/>
    <w:rsid w:val="00C207BD"/>
    <w:rsid w:val="00C21C24"/>
    <w:rsid w:val="00C22BBE"/>
    <w:rsid w:val="00C2362A"/>
    <w:rsid w:val="00C240F0"/>
    <w:rsid w:val="00C25BBA"/>
    <w:rsid w:val="00C2706B"/>
    <w:rsid w:val="00C309F1"/>
    <w:rsid w:val="00C312B8"/>
    <w:rsid w:val="00C319C2"/>
    <w:rsid w:val="00C32D54"/>
    <w:rsid w:val="00C33641"/>
    <w:rsid w:val="00C341AB"/>
    <w:rsid w:val="00C34325"/>
    <w:rsid w:val="00C35865"/>
    <w:rsid w:val="00C40283"/>
    <w:rsid w:val="00C40A72"/>
    <w:rsid w:val="00C40CA9"/>
    <w:rsid w:val="00C4103C"/>
    <w:rsid w:val="00C42061"/>
    <w:rsid w:val="00C43BD0"/>
    <w:rsid w:val="00C44597"/>
    <w:rsid w:val="00C44E32"/>
    <w:rsid w:val="00C467DD"/>
    <w:rsid w:val="00C46871"/>
    <w:rsid w:val="00C46FE2"/>
    <w:rsid w:val="00C47677"/>
    <w:rsid w:val="00C47A97"/>
    <w:rsid w:val="00C47F99"/>
    <w:rsid w:val="00C5045B"/>
    <w:rsid w:val="00C5310A"/>
    <w:rsid w:val="00C544D5"/>
    <w:rsid w:val="00C56168"/>
    <w:rsid w:val="00C57B0C"/>
    <w:rsid w:val="00C60E59"/>
    <w:rsid w:val="00C60F83"/>
    <w:rsid w:val="00C6299E"/>
    <w:rsid w:val="00C63B75"/>
    <w:rsid w:val="00C649E7"/>
    <w:rsid w:val="00C65060"/>
    <w:rsid w:val="00C65846"/>
    <w:rsid w:val="00C660B3"/>
    <w:rsid w:val="00C664DF"/>
    <w:rsid w:val="00C671FE"/>
    <w:rsid w:val="00C7109C"/>
    <w:rsid w:val="00C738F2"/>
    <w:rsid w:val="00C7403D"/>
    <w:rsid w:val="00C74AF6"/>
    <w:rsid w:val="00C75272"/>
    <w:rsid w:val="00C76FEF"/>
    <w:rsid w:val="00C770DE"/>
    <w:rsid w:val="00C77936"/>
    <w:rsid w:val="00C80B9B"/>
    <w:rsid w:val="00C81EC5"/>
    <w:rsid w:val="00C82BD3"/>
    <w:rsid w:val="00C8313F"/>
    <w:rsid w:val="00C836FC"/>
    <w:rsid w:val="00C8512F"/>
    <w:rsid w:val="00C85977"/>
    <w:rsid w:val="00C8719D"/>
    <w:rsid w:val="00C87697"/>
    <w:rsid w:val="00C90CD1"/>
    <w:rsid w:val="00C929E2"/>
    <w:rsid w:val="00C935F6"/>
    <w:rsid w:val="00C94B77"/>
    <w:rsid w:val="00C96570"/>
    <w:rsid w:val="00C977DD"/>
    <w:rsid w:val="00C97D1B"/>
    <w:rsid w:val="00CA0EA3"/>
    <w:rsid w:val="00CA0FE4"/>
    <w:rsid w:val="00CA0FED"/>
    <w:rsid w:val="00CA14C8"/>
    <w:rsid w:val="00CA31D1"/>
    <w:rsid w:val="00CA34D9"/>
    <w:rsid w:val="00CA362F"/>
    <w:rsid w:val="00CA36C8"/>
    <w:rsid w:val="00CA44CD"/>
    <w:rsid w:val="00CA4815"/>
    <w:rsid w:val="00CA54C8"/>
    <w:rsid w:val="00CA6517"/>
    <w:rsid w:val="00CA722C"/>
    <w:rsid w:val="00CA78A8"/>
    <w:rsid w:val="00CB174F"/>
    <w:rsid w:val="00CB1828"/>
    <w:rsid w:val="00CB2568"/>
    <w:rsid w:val="00CB3D66"/>
    <w:rsid w:val="00CB457B"/>
    <w:rsid w:val="00CB4E29"/>
    <w:rsid w:val="00CB5A62"/>
    <w:rsid w:val="00CB5FDF"/>
    <w:rsid w:val="00CB68CF"/>
    <w:rsid w:val="00CC06EB"/>
    <w:rsid w:val="00CC20F6"/>
    <w:rsid w:val="00CC2F5F"/>
    <w:rsid w:val="00CC3D90"/>
    <w:rsid w:val="00CC7204"/>
    <w:rsid w:val="00CC7F03"/>
    <w:rsid w:val="00CD04CA"/>
    <w:rsid w:val="00CD05C6"/>
    <w:rsid w:val="00CD4521"/>
    <w:rsid w:val="00CD45F6"/>
    <w:rsid w:val="00CD4D1C"/>
    <w:rsid w:val="00CD6007"/>
    <w:rsid w:val="00CD647D"/>
    <w:rsid w:val="00CD6B7C"/>
    <w:rsid w:val="00CD7807"/>
    <w:rsid w:val="00CE0854"/>
    <w:rsid w:val="00CE0CD5"/>
    <w:rsid w:val="00CE1258"/>
    <w:rsid w:val="00CE28EB"/>
    <w:rsid w:val="00CE2A26"/>
    <w:rsid w:val="00CE2CF7"/>
    <w:rsid w:val="00CE4A55"/>
    <w:rsid w:val="00CE508D"/>
    <w:rsid w:val="00CE63CB"/>
    <w:rsid w:val="00CF2525"/>
    <w:rsid w:val="00CF31D4"/>
    <w:rsid w:val="00CF6CD9"/>
    <w:rsid w:val="00D02B67"/>
    <w:rsid w:val="00D02BA0"/>
    <w:rsid w:val="00D044DB"/>
    <w:rsid w:val="00D04D1D"/>
    <w:rsid w:val="00D0539D"/>
    <w:rsid w:val="00D05895"/>
    <w:rsid w:val="00D05C81"/>
    <w:rsid w:val="00D068B2"/>
    <w:rsid w:val="00D07C8B"/>
    <w:rsid w:val="00D10082"/>
    <w:rsid w:val="00D10780"/>
    <w:rsid w:val="00D11840"/>
    <w:rsid w:val="00D11CE9"/>
    <w:rsid w:val="00D12C09"/>
    <w:rsid w:val="00D1710F"/>
    <w:rsid w:val="00D17A6B"/>
    <w:rsid w:val="00D17F7E"/>
    <w:rsid w:val="00D20957"/>
    <w:rsid w:val="00D20AC6"/>
    <w:rsid w:val="00D20D32"/>
    <w:rsid w:val="00D21020"/>
    <w:rsid w:val="00D2238F"/>
    <w:rsid w:val="00D22EE9"/>
    <w:rsid w:val="00D2343F"/>
    <w:rsid w:val="00D23510"/>
    <w:rsid w:val="00D23C91"/>
    <w:rsid w:val="00D23DC1"/>
    <w:rsid w:val="00D2B091"/>
    <w:rsid w:val="00D30961"/>
    <w:rsid w:val="00D318DD"/>
    <w:rsid w:val="00D31C92"/>
    <w:rsid w:val="00D324B0"/>
    <w:rsid w:val="00D32DFC"/>
    <w:rsid w:val="00D32E42"/>
    <w:rsid w:val="00D32F70"/>
    <w:rsid w:val="00D332A9"/>
    <w:rsid w:val="00D3529D"/>
    <w:rsid w:val="00D36F18"/>
    <w:rsid w:val="00D370B1"/>
    <w:rsid w:val="00D37D9B"/>
    <w:rsid w:val="00D37DBE"/>
    <w:rsid w:val="00D4050C"/>
    <w:rsid w:val="00D436FB"/>
    <w:rsid w:val="00D44E9D"/>
    <w:rsid w:val="00D46A52"/>
    <w:rsid w:val="00D470FA"/>
    <w:rsid w:val="00D47DF5"/>
    <w:rsid w:val="00D47E45"/>
    <w:rsid w:val="00D5118C"/>
    <w:rsid w:val="00D515E5"/>
    <w:rsid w:val="00D522C3"/>
    <w:rsid w:val="00D53961"/>
    <w:rsid w:val="00D54521"/>
    <w:rsid w:val="00D54E4D"/>
    <w:rsid w:val="00D552B8"/>
    <w:rsid w:val="00D60D3F"/>
    <w:rsid w:val="00D612AC"/>
    <w:rsid w:val="00D629B2"/>
    <w:rsid w:val="00D630D2"/>
    <w:rsid w:val="00D637DE"/>
    <w:rsid w:val="00D643E4"/>
    <w:rsid w:val="00D650E0"/>
    <w:rsid w:val="00D65140"/>
    <w:rsid w:val="00D6596F"/>
    <w:rsid w:val="00D6597E"/>
    <w:rsid w:val="00D6653C"/>
    <w:rsid w:val="00D665C2"/>
    <w:rsid w:val="00D74C73"/>
    <w:rsid w:val="00D74E68"/>
    <w:rsid w:val="00D82A45"/>
    <w:rsid w:val="00D84AB3"/>
    <w:rsid w:val="00D8675B"/>
    <w:rsid w:val="00D91134"/>
    <w:rsid w:val="00D91378"/>
    <w:rsid w:val="00D919F1"/>
    <w:rsid w:val="00D91B7B"/>
    <w:rsid w:val="00D92254"/>
    <w:rsid w:val="00D941B9"/>
    <w:rsid w:val="00D94D10"/>
    <w:rsid w:val="00D95CBA"/>
    <w:rsid w:val="00D95D7E"/>
    <w:rsid w:val="00D96058"/>
    <w:rsid w:val="00D9645D"/>
    <w:rsid w:val="00D9785B"/>
    <w:rsid w:val="00DA11EF"/>
    <w:rsid w:val="00DA17C0"/>
    <w:rsid w:val="00DA17CB"/>
    <w:rsid w:val="00DA1BAB"/>
    <w:rsid w:val="00DA1D2E"/>
    <w:rsid w:val="00DA3168"/>
    <w:rsid w:val="00DA3368"/>
    <w:rsid w:val="00DA4BE0"/>
    <w:rsid w:val="00DA5B47"/>
    <w:rsid w:val="00DA7803"/>
    <w:rsid w:val="00DA7D66"/>
    <w:rsid w:val="00DB0177"/>
    <w:rsid w:val="00DB0558"/>
    <w:rsid w:val="00DB09D9"/>
    <w:rsid w:val="00DB36ED"/>
    <w:rsid w:val="00DB48B1"/>
    <w:rsid w:val="00DB5796"/>
    <w:rsid w:val="00DB679C"/>
    <w:rsid w:val="00DB758B"/>
    <w:rsid w:val="00DB7C4D"/>
    <w:rsid w:val="00DB7F37"/>
    <w:rsid w:val="00DC02AB"/>
    <w:rsid w:val="00DC22E5"/>
    <w:rsid w:val="00DC3587"/>
    <w:rsid w:val="00DC4C83"/>
    <w:rsid w:val="00DC592C"/>
    <w:rsid w:val="00DC6370"/>
    <w:rsid w:val="00DC7525"/>
    <w:rsid w:val="00DD08F5"/>
    <w:rsid w:val="00DD1257"/>
    <w:rsid w:val="00DD1848"/>
    <w:rsid w:val="00DD2F14"/>
    <w:rsid w:val="00DD3D6A"/>
    <w:rsid w:val="00DD4DB6"/>
    <w:rsid w:val="00DD6A42"/>
    <w:rsid w:val="00DD6C88"/>
    <w:rsid w:val="00DD7E5A"/>
    <w:rsid w:val="00DE04C7"/>
    <w:rsid w:val="00DE085B"/>
    <w:rsid w:val="00DE1919"/>
    <w:rsid w:val="00DE2F73"/>
    <w:rsid w:val="00DE3872"/>
    <w:rsid w:val="00DE3E9D"/>
    <w:rsid w:val="00DE4295"/>
    <w:rsid w:val="00DE6B62"/>
    <w:rsid w:val="00DE6E62"/>
    <w:rsid w:val="00DE7738"/>
    <w:rsid w:val="00DF01FC"/>
    <w:rsid w:val="00DF0739"/>
    <w:rsid w:val="00DF24DC"/>
    <w:rsid w:val="00DF268E"/>
    <w:rsid w:val="00DF26B5"/>
    <w:rsid w:val="00DF2746"/>
    <w:rsid w:val="00DF2BE1"/>
    <w:rsid w:val="00DF3494"/>
    <w:rsid w:val="00DF3E18"/>
    <w:rsid w:val="00DF42BB"/>
    <w:rsid w:val="00DF53A6"/>
    <w:rsid w:val="00DF67E6"/>
    <w:rsid w:val="00DF715C"/>
    <w:rsid w:val="00DF7B9C"/>
    <w:rsid w:val="00E00432"/>
    <w:rsid w:val="00E007A7"/>
    <w:rsid w:val="00E01322"/>
    <w:rsid w:val="00E01588"/>
    <w:rsid w:val="00E03725"/>
    <w:rsid w:val="00E03786"/>
    <w:rsid w:val="00E037BF"/>
    <w:rsid w:val="00E04A1A"/>
    <w:rsid w:val="00E06F1C"/>
    <w:rsid w:val="00E07254"/>
    <w:rsid w:val="00E079E1"/>
    <w:rsid w:val="00E12336"/>
    <w:rsid w:val="00E127CC"/>
    <w:rsid w:val="00E13CD0"/>
    <w:rsid w:val="00E16C73"/>
    <w:rsid w:val="00E16C7A"/>
    <w:rsid w:val="00E207E7"/>
    <w:rsid w:val="00E21F13"/>
    <w:rsid w:val="00E2237F"/>
    <w:rsid w:val="00E24C63"/>
    <w:rsid w:val="00E25027"/>
    <w:rsid w:val="00E255FF"/>
    <w:rsid w:val="00E27217"/>
    <w:rsid w:val="00E30807"/>
    <w:rsid w:val="00E33488"/>
    <w:rsid w:val="00E3385A"/>
    <w:rsid w:val="00E341A3"/>
    <w:rsid w:val="00E365E4"/>
    <w:rsid w:val="00E36C1F"/>
    <w:rsid w:val="00E37B5F"/>
    <w:rsid w:val="00E40AB4"/>
    <w:rsid w:val="00E40B15"/>
    <w:rsid w:val="00E42851"/>
    <w:rsid w:val="00E429D4"/>
    <w:rsid w:val="00E42A34"/>
    <w:rsid w:val="00E42B58"/>
    <w:rsid w:val="00E430DE"/>
    <w:rsid w:val="00E432C7"/>
    <w:rsid w:val="00E44AE8"/>
    <w:rsid w:val="00E44D78"/>
    <w:rsid w:val="00E4581D"/>
    <w:rsid w:val="00E45A03"/>
    <w:rsid w:val="00E46178"/>
    <w:rsid w:val="00E47F02"/>
    <w:rsid w:val="00E50C1C"/>
    <w:rsid w:val="00E51DD8"/>
    <w:rsid w:val="00E53FBA"/>
    <w:rsid w:val="00E55BC7"/>
    <w:rsid w:val="00E60707"/>
    <w:rsid w:val="00E60ACC"/>
    <w:rsid w:val="00E6280A"/>
    <w:rsid w:val="00E63E00"/>
    <w:rsid w:val="00E64563"/>
    <w:rsid w:val="00E648D0"/>
    <w:rsid w:val="00E65772"/>
    <w:rsid w:val="00E67BD3"/>
    <w:rsid w:val="00E70483"/>
    <w:rsid w:val="00E717F0"/>
    <w:rsid w:val="00E71C8D"/>
    <w:rsid w:val="00E71FB0"/>
    <w:rsid w:val="00E7252E"/>
    <w:rsid w:val="00E73F3B"/>
    <w:rsid w:val="00E744BB"/>
    <w:rsid w:val="00E74F7A"/>
    <w:rsid w:val="00E7554F"/>
    <w:rsid w:val="00E75F6E"/>
    <w:rsid w:val="00E76164"/>
    <w:rsid w:val="00E76D1B"/>
    <w:rsid w:val="00E76D86"/>
    <w:rsid w:val="00E77B1E"/>
    <w:rsid w:val="00E8022B"/>
    <w:rsid w:val="00E804A6"/>
    <w:rsid w:val="00E83686"/>
    <w:rsid w:val="00E83A4B"/>
    <w:rsid w:val="00E83E60"/>
    <w:rsid w:val="00E83E7C"/>
    <w:rsid w:val="00E84514"/>
    <w:rsid w:val="00E84C40"/>
    <w:rsid w:val="00E8526A"/>
    <w:rsid w:val="00E85F87"/>
    <w:rsid w:val="00E901E7"/>
    <w:rsid w:val="00E91D4D"/>
    <w:rsid w:val="00E91EFD"/>
    <w:rsid w:val="00E920AF"/>
    <w:rsid w:val="00E927C5"/>
    <w:rsid w:val="00E93B10"/>
    <w:rsid w:val="00E95384"/>
    <w:rsid w:val="00E9638D"/>
    <w:rsid w:val="00E9641B"/>
    <w:rsid w:val="00E9644F"/>
    <w:rsid w:val="00EA06CD"/>
    <w:rsid w:val="00EA08BA"/>
    <w:rsid w:val="00EA28E6"/>
    <w:rsid w:val="00EA2BF7"/>
    <w:rsid w:val="00EA3053"/>
    <w:rsid w:val="00EA3BC9"/>
    <w:rsid w:val="00EA5505"/>
    <w:rsid w:val="00EA5C9C"/>
    <w:rsid w:val="00EA5F99"/>
    <w:rsid w:val="00EA6B2B"/>
    <w:rsid w:val="00EA72D5"/>
    <w:rsid w:val="00EB1302"/>
    <w:rsid w:val="00EB157A"/>
    <w:rsid w:val="00EB1A53"/>
    <w:rsid w:val="00EB3006"/>
    <w:rsid w:val="00EB326C"/>
    <w:rsid w:val="00EB369F"/>
    <w:rsid w:val="00EB3AF8"/>
    <w:rsid w:val="00EB438E"/>
    <w:rsid w:val="00EB43CE"/>
    <w:rsid w:val="00EB50CA"/>
    <w:rsid w:val="00EB6CC2"/>
    <w:rsid w:val="00EB7138"/>
    <w:rsid w:val="00EC04DC"/>
    <w:rsid w:val="00EC166D"/>
    <w:rsid w:val="00EC1E36"/>
    <w:rsid w:val="00EC20BF"/>
    <w:rsid w:val="00EC2BD4"/>
    <w:rsid w:val="00EC3B24"/>
    <w:rsid w:val="00EC56A4"/>
    <w:rsid w:val="00EC5885"/>
    <w:rsid w:val="00ED0F5B"/>
    <w:rsid w:val="00ED33EE"/>
    <w:rsid w:val="00ED390C"/>
    <w:rsid w:val="00ED5BB3"/>
    <w:rsid w:val="00ED63C6"/>
    <w:rsid w:val="00ED7733"/>
    <w:rsid w:val="00EE0AEA"/>
    <w:rsid w:val="00EE13CF"/>
    <w:rsid w:val="00EE27D9"/>
    <w:rsid w:val="00EE4667"/>
    <w:rsid w:val="00EE5CF9"/>
    <w:rsid w:val="00EE7778"/>
    <w:rsid w:val="00EE7AF8"/>
    <w:rsid w:val="00EF07A9"/>
    <w:rsid w:val="00EF1D08"/>
    <w:rsid w:val="00EF29C2"/>
    <w:rsid w:val="00EF2D6F"/>
    <w:rsid w:val="00EF36D0"/>
    <w:rsid w:val="00EF4EA9"/>
    <w:rsid w:val="00EF6384"/>
    <w:rsid w:val="00EF6473"/>
    <w:rsid w:val="00EF71D7"/>
    <w:rsid w:val="00EF74BF"/>
    <w:rsid w:val="00F0085E"/>
    <w:rsid w:val="00F01BAE"/>
    <w:rsid w:val="00F01DF5"/>
    <w:rsid w:val="00F03291"/>
    <w:rsid w:val="00F043C3"/>
    <w:rsid w:val="00F05F36"/>
    <w:rsid w:val="00F07163"/>
    <w:rsid w:val="00F075ED"/>
    <w:rsid w:val="00F119E3"/>
    <w:rsid w:val="00F150BA"/>
    <w:rsid w:val="00F16380"/>
    <w:rsid w:val="00F16BBF"/>
    <w:rsid w:val="00F17E92"/>
    <w:rsid w:val="00F20193"/>
    <w:rsid w:val="00F2020A"/>
    <w:rsid w:val="00F2027F"/>
    <w:rsid w:val="00F20B5B"/>
    <w:rsid w:val="00F2348F"/>
    <w:rsid w:val="00F23E77"/>
    <w:rsid w:val="00F24082"/>
    <w:rsid w:val="00F27656"/>
    <w:rsid w:val="00F278C2"/>
    <w:rsid w:val="00F300F5"/>
    <w:rsid w:val="00F304CF"/>
    <w:rsid w:val="00F30D6A"/>
    <w:rsid w:val="00F3171D"/>
    <w:rsid w:val="00F3341A"/>
    <w:rsid w:val="00F336F3"/>
    <w:rsid w:val="00F34484"/>
    <w:rsid w:val="00F348F5"/>
    <w:rsid w:val="00F34B0F"/>
    <w:rsid w:val="00F36DE0"/>
    <w:rsid w:val="00F401AB"/>
    <w:rsid w:val="00F40663"/>
    <w:rsid w:val="00F422CA"/>
    <w:rsid w:val="00F4372E"/>
    <w:rsid w:val="00F43DA5"/>
    <w:rsid w:val="00F45823"/>
    <w:rsid w:val="00F45E0A"/>
    <w:rsid w:val="00F45F3E"/>
    <w:rsid w:val="00F4736D"/>
    <w:rsid w:val="00F47412"/>
    <w:rsid w:val="00F50151"/>
    <w:rsid w:val="00F5024F"/>
    <w:rsid w:val="00F5056D"/>
    <w:rsid w:val="00F51218"/>
    <w:rsid w:val="00F51DC4"/>
    <w:rsid w:val="00F547E0"/>
    <w:rsid w:val="00F55594"/>
    <w:rsid w:val="00F5611F"/>
    <w:rsid w:val="00F61791"/>
    <w:rsid w:val="00F62B12"/>
    <w:rsid w:val="00F62FF2"/>
    <w:rsid w:val="00F637D2"/>
    <w:rsid w:val="00F64661"/>
    <w:rsid w:val="00F64E01"/>
    <w:rsid w:val="00F67B65"/>
    <w:rsid w:val="00F70775"/>
    <w:rsid w:val="00F7091D"/>
    <w:rsid w:val="00F70C3B"/>
    <w:rsid w:val="00F714AE"/>
    <w:rsid w:val="00F719F2"/>
    <w:rsid w:val="00F72F0C"/>
    <w:rsid w:val="00F740D5"/>
    <w:rsid w:val="00F75AB4"/>
    <w:rsid w:val="00F76ACE"/>
    <w:rsid w:val="00F76E3C"/>
    <w:rsid w:val="00F811EA"/>
    <w:rsid w:val="00F81277"/>
    <w:rsid w:val="00F82467"/>
    <w:rsid w:val="00F829B8"/>
    <w:rsid w:val="00F83378"/>
    <w:rsid w:val="00F86D8E"/>
    <w:rsid w:val="00F86F80"/>
    <w:rsid w:val="00F87259"/>
    <w:rsid w:val="00F91373"/>
    <w:rsid w:val="00F91D14"/>
    <w:rsid w:val="00F91E85"/>
    <w:rsid w:val="00F9218C"/>
    <w:rsid w:val="00F92ABD"/>
    <w:rsid w:val="00F933A6"/>
    <w:rsid w:val="00F94490"/>
    <w:rsid w:val="00F947A2"/>
    <w:rsid w:val="00F94812"/>
    <w:rsid w:val="00F9572D"/>
    <w:rsid w:val="00F95777"/>
    <w:rsid w:val="00F9767B"/>
    <w:rsid w:val="00FA01B0"/>
    <w:rsid w:val="00FA0C61"/>
    <w:rsid w:val="00FA23EC"/>
    <w:rsid w:val="00FA39E5"/>
    <w:rsid w:val="00FA5320"/>
    <w:rsid w:val="00FA6A1F"/>
    <w:rsid w:val="00FA6DBC"/>
    <w:rsid w:val="00FA73C0"/>
    <w:rsid w:val="00FB1937"/>
    <w:rsid w:val="00FB24C1"/>
    <w:rsid w:val="00FB2DC4"/>
    <w:rsid w:val="00FB4262"/>
    <w:rsid w:val="00FB480C"/>
    <w:rsid w:val="00FB5F45"/>
    <w:rsid w:val="00FB6A5A"/>
    <w:rsid w:val="00FB74C1"/>
    <w:rsid w:val="00FB76B6"/>
    <w:rsid w:val="00FB7CB8"/>
    <w:rsid w:val="00FB7E3C"/>
    <w:rsid w:val="00FC0D73"/>
    <w:rsid w:val="00FC1706"/>
    <w:rsid w:val="00FC1C32"/>
    <w:rsid w:val="00FC3C02"/>
    <w:rsid w:val="00FC4193"/>
    <w:rsid w:val="00FC42E0"/>
    <w:rsid w:val="00FC465A"/>
    <w:rsid w:val="00FC65BC"/>
    <w:rsid w:val="00FC75E3"/>
    <w:rsid w:val="00FC786C"/>
    <w:rsid w:val="00FD1151"/>
    <w:rsid w:val="00FD241B"/>
    <w:rsid w:val="00FD2E7E"/>
    <w:rsid w:val="00FD2FEC"/>
    <w:rsid w:val="00FD3C0D"/>
    <w:rsid w:val="00FD4708"/>
    <w:rsid w:val="00FD6314"/>
    <w:rsid w:val="00FD7097"/>
    <w:rsid w:val="00FD70D8"/>
    <w:rsid w:val="00FD786A"/>
    <w:rsid w:val="00FE02FA"/>
    <w:rsid w:val="00FE03AF"/>
    <w:rsid w:val="00FE088A"/>
    <w:rsid w:val="00FE1F90"/>
    <w:rsid w:val="00FE3921"/>
    <w:rsid w:val="00FE47D5"/>
    <w:rsid w:val="00FE4A04"/>
    <w:rsid w:val="00FE4FC9"/>
    <w:rsid w:val="00FE513E"/>
    <w:rsid w:val="00FE5D17"/>
    <w:rsid w:val="00FE69CD"/>
    <w:rsid w:val="00FF00C4"/>
    <w:rsid w:val="00FF0320"/>
    <w:rsid w:val="00FF0814"/>
    <w:rsid w:val="00FF0A2B"/>
    <w:rsid w:val="00FF0DAC"/>
    <w:rsid w:val="00FF0F06"/>
    <w:rsid w:val="00FF0FB6"/>
    <w:rsid w:val="00FF1445"/>
    <w:rsid w:val="00FF20E8"/>
    <w:rsid w:val="00FF2224"/>
    <w:rsid w:val="00FF319F"/>
    <w:rsid w:val="00FF35F2"/>
    <w:rsid w:val="00FF3A0C"/>
    <w:rsid w:val="00FF473C"/>
    <w:rsid w:val="00FF59A2"/>
    <w:rsid w:val="00FF6BAC"/>
    <w:rsid w:val="00FF728F"/>
    <w:rsid w:val="010BCBC3"/>
    <w:rsid w:val="015DAC51"/>
    <w:rsid w:val="01794C81"/>
    <w:rsid w:val="019D4185"/>
    <w:rsid w:val="02220FD9"/>
    <w:rsid w:val="03781148"/>
    <w:rsid w:val="03AB9383"/>
    <w:rsid w:val="03B9E2F7"/>
    <w:rsid w:val="03C4C2EC"/>
    <w:rsid w:val="03F2F97D"/>
    <w:rsid w:val="0413F629"/>
    <w:rsid w:val="045B9C9D"/>
    <w:rsid w:val="0496C453"/>
    <w:rsid w:val="04C82D1F"/>
    <w:rsid w:val="04E9235C"/>
    <w:rsid w:val="04FCE556"/>
    <w:rsid w:val="0520967A"/>
    <w:rsid w:val="0541DC45"/>
    <w:rsid w:val="05A81A1E"/>
    <w:rsid w:val="05B485D2"/>
    <w:rsid w:val="06EB8D7E"/>
    <w:rsid w:val="07C171BA"/>
    <w:rsid w:val="07EA9D2F"/>
    <w:rsid w:val="08304211"/>
    <w:rsid w:val="0850A719"/>
    <w:rsid w:val="087DDC3B"/>
    <w:rsid w:val="08AD6AF5"/>
    <w:rsid w:val="09372602"/>
    <w:rsid w:val="097A263F"/>
    <w:rsid w:val="0AC44B42"/>
    <w:rsid w:val="0BB2B160"/>
    <w:rsid w:val="0BC8BE1B"/>
    <w:rsid w:val="0D0DB268"/>
    <w:rsid w:val="0D55A2E5"/>
    <w:rsid w:val="0D748ED7"/>
    <w:rsid w:val="0E030F41"/>
    <w:rsid w:val="0E1FCE0B"/>
    <w:rsid w:val="0E4340D3"/>
    <w:rsid w:val="0E6BEF3F"/>
    <w:rsid w:val="0E74D0E1"/>
    <w:rsid w:val="0ECEAF3E"/>
    <w:rsid w:val="0ED96F3C"/>
    <w:rsid w:val="10715CCA"/>
    <w:rsid w:val="10730720"/>
    <w:rsid w:val="10997EB0"/>
    <w:rsid w:val="109B7EB0"/>
    <w:rsid w:val="11C329C2"/>
    <w:rsid w:val="11CA2D87"/>
    <w:rsid w:val="12438220"/>
    <w:rsid w:val="12453D73"/>
    <w:rsid w:val="1255495A"/>
    <w:rsid w:val="12B239B6"/>
    <w:rsid w:val="1440D73A"/>
    <w:rsid w:val="15823CF8"/>
    <w:rsid w:val="15CD288B"/>
    <w:rsid w:val="161DFB37"/>
    <w:rsid w:val="16558180"/>
    <w:rsid w:val="170D9BD0"/>
    <w:rsid w:val="171126B2"/>
    <w:rsid w:val="173636AE"/>
    <w:rsid w:val="174E301B"/>
    <w:rsid w:val="17A6FF6F"/>
    <w:rsid w:val="17BEBD75"/>
    <w:rsid w:val="17E46B3A"/>
    <w:rsid w:val="17ECB620"/>
    <w:rsid w:val="180B8C4B"/>
    <w:rsid w:val="187428B2"/>
    <w:rsid w:val="1998A43C"/>
    <w:rsid w:val="1A265DA6"/>
    <w:rsid w:val="1A2B7132"/>
    <w:rsid w:val="1A3A2DEA"/>
    <w:rsid w:val="1ABCE6F4"/>
    <w:rsid w:val="1AD1EB09"/>
    <w:rsid w:val="1B905E4D"/>
    <w:rsid w:val="1BD5226B"/>
    <w:rsid w:val="1C549FA7"/>
    <w:rsid w:val="1C733FD1"/>
    <w:rsid w:val="1CABC1ED"/>
    <w:rsid w:val="1CB05479"/>
    <w:rsid w:val="1D01A565"/>
    <w:rsid w:val="1D7652E1"/>
    <w:rsid w:val="1D8E45B9"/>
    <w:rsid w:val="1DB3BEAC"/>
    <w:rsid w:val="1E384CE3"/>
    <w:rsid w:val="1E411153"/>
    <w:rsid w:val="1E9A6A15"/>
    <w:rsid w:val="1ED1F05E"/>
    <w:rsid w:val="1FC6A63F"/>
    <w:rsid w:val="20340F67"/>
    <w:rsid w:val="2090FFC3"/>
    <w:rsid w:val="2112CD4A"/>
    <w:rsid w:val="211ABAD0"/>
    <w:rsid w:val="215CE9D7"/>
    <w:rsid w:val="2222B78F"/>
    <w:rsid w:val="227327D9"/>
    <w:rsid w:val="22A7E010"/>
    <w:rsid w:val="236B18B1"/>
    <w:rsid w:val="240CCD2B"/>
    <w:rsid w:val="2424C698"/>
    <w:rsid w:val="246E5013"/>
    <w:rsid w:val="248E3706"/>
    <w:rsid w:val="24FFF8A6"/>
    <w:rsid w:val="258E7910"/>
    <w:rsid w:val="25D3A3B4"/>
    <w:rsid w:val="25E2BA21"/>
    <w:rsid w:val="26514E22"/>
    <w:rsid w:val="26722933"/>
    <w:rsid w:val="26752479"/>
    <w:rsid w:val="2679FF69"/>
    <w:rsid w:val="26C1D61D"/>
    <w:rsid w:val="26E9D0AA"/>
    <w:rsid w:val="2718E557"/>
    <w:rsid w:val="27DBC842"/>
    <w:rsid w:val="285A8195"/>
    <w:rsid w:val="28BBF7A0"/>
    <w:rsid w:val="28EA74F8"/>
    <w:rsid w:val="29CBE1E5"/>
    <w:rsid w:val="29D6DD2E"/>
    <w:rsid w:val="2A606100"/>
    <w:rsid w:val="2AF04A09"/>
    <w:rsid w:val="2BC78615"/>
    <w:rsid w:val="2BCB3353"/>
    <w:rsid w:val="2BD2F28D"/>
    <w:rsid w:val="2BFF80FC"/>
    <w:rsid w:val="2C343933"/>
    <w:rsid w:val="2C893C09"/>
    <w:rsid w:val="2D7CDBD8"/>
    <w:rsid w:val="2DEA3A34"/>
    <w:rsid w:val="2E332013"/>
    <w:rsid w:val="2EA809DC"/>
    <w:rsid w:val="2F71B58D"/>
    <w:rsid w:val="2F826168"/>
    <w:rsid w:val="2FA57A40"/>
    <w:rsid w:val="2FC7F293"/>
    <w:rsid w:val="2FC9C9AD"/>
    <w:rsid w:val="30887E42"/>
    <w:rsid w:val="30B728FD"/>
    <w:rsid w:val="3110612A"/>
    <w:rsid w:val="32855A2C"/>
    <w:rsid w:val="32D96464"/>
    <w:rsid w:val="33101C6C"/>
    <w:rsid w:val="3346313A"/>
    <w:rsid w:val="338010CB"/>
    <w:rsid w:val="33AF86ED"/>
    <w:rsid w:val="34A427FF"/>
    <w:rsid w:val="34B00D2C"/>
    <w:rsid w:val="34C1F4C4"/>
    <w:rsid w:val="356CDDD3"/>
    <w:rsid w:val="3597537A"/>
    <w:rsid w:val="35AFFFBD"/>
    <w:rsid w:val="37330CF4"/>
    <w:rsid w:val="373F88CD"/>
    <w:rsid w:val="376E0235"/>
    <w:rsid w:val="37813645"/>
    <w:rsid w:val="37BAB3D9"/>
    <w:rsid w:val="391F0F5B"/>
    <w:rsid w:val="3970113E"/>
    <w:rsid w:val="39880AAB"/>
    <w:rsid w:val="3A2E8482"/>
    <w:rsid w:val="3A91E96F"/>
    <w:rsid w:val="3AF91576"/>
    <w:rsid w:val="3B7F4A10"/>
    <w:rsid w:val="3C3FE1AF"/>
    <w:rsid w:val="3C810A84"/>
    <w:rsid w:val="3CF1B355"/>
    <w:rsid w:val="3D423442"/>
    <w:rsid w:val="3D5089B7"/>
    <w:rsid w:val="3E0EFCFB"/>
    <w:rsid w:val="3E240110"/>
    <w:rsid w:val="3EE27454"/>
    <w:rsid w:val="3F172C8B"/>
    <w:rsid w:val="3F2F25F8"/>
    <w:rsid w:val="3F31F40A"/>
    <w:rsid w:val="3F3C6F58"/>
    <w:rsid w:val="3FB73392"/>
    <w:rsid w:val="40C868E8"/>
    <w:rsid w:val="4105D4B3"/>
    <w:rsid w:val="42213853"/>
    <w:rsid w:val="42240665"/>
    <w:rsid w:val="4288F859"/>
    <w:rsid w:val="429934A7"/>
    <w:rsid w:val="42AB7670"/>
    <w:rsid w:val="42DFAB97"/>
    <w:rsid w:val="43469FED"/>
    <w:rsid w:val="43919EC9"/>
    <w:rsid w:val="43BC06BF"/>
    <w:rsid w:val="44A2672B"/>
    <w:rsid w:val="44F68BE4"/>
    <w:rsid w:val="454D3AA0"/>
    <w:rsid w:val="45CCF895"/>
    <w:rsid w:val="45E93AAC"/>
    <w:rsid w:val="45F9F617"/>
    <w:rsid w:val="46437F92"/>
    <w:rsid w:val="46907AE1"/>
    <w:rsid w:val="4712318E"/>
    <w:rsid w:val="4721D9C9"/>
    <w:rsid w:val="47AB94D6"/>
    <w:rsid w:val="47AE62E8"/>
    <w:rsid w:val="47AFF7D1"/>
    <w:rsid w:val="47B41D3B"/>
    <w:rsid w:val="480247E9"/>
    <w:rsid w:val="48520EAD"/>
    <w:rsid w:val="4872A193"/>
    <w:rsid w:val="487ED95E"/>
    <w:rsid w:val="488FE128"/>
    <w:rsid w:val="48D0F604"/>
    <w:rsid w:val="48EC0872"/>
    <w:rsid w:val="497F43AE"/>
    <w:rsid w:val="4A4883A9"/>
    <w:rsid w:val="4A50F58D"/>
    <w:rsid w:val="4AF60730"/>
    <w:rsid w:val="4B6C592D"/>
    <w:rsid w:val="4C0E0DA7"/>
    <w:rsid w:val="4C6F908F"/>
    <w:rsid w:val="4CB98F1D"/>
    <w:rsid w:val="4D77F997"/>
    <w:rsid w:val="4F28FC7C"/>
    <w:rsid w:val="4F498C60"/>
    <w:rsid w:val="4F5ECDD2"/>
    <w:rsid w:val="4F79CF28"/>
    <w:rsid w:val="506CFAA3"/>
    <w:rsid w:val="5078A236"/>
    <w:rsid w:val="5089B96D"/>
    <w:rsid w:val="5132BFE7"/>
    <w:rsid w:val="5133BF19"/>
    <w:rsid w:val="513B79CE"/>
    <w:rsid w:val="51403F2B"/>
    <w:rsid w:val="5162287E"/>
    <w:rsid w:val="517064D6"/>
    <w:rsid w:val="5174F762"/>
    <w:rsid w:val="5183BBCA"/>
    <w:rsid w:val="52499F99"/>
    <w:rsid w:val="53021CA2"/>
    <w:rsid w:val="5418BAE5"/>
    <w:rsid w:val="545A89AB"/>
    <w:rsid w:val="55042BAB"/>
    <w:rsid w:val="556A73F0"/>
    <w:rsid w:val="559134F9"/>
    <w:rsid w:val="55AD2FB6"/>
    <w:rsid w:val="55FFA858"/>
    <w:rsid w:val="560795DE"/>
    <w:rsid w:val="56329FBA"/>
    <w:rsid w:val="563549A7"/>
    <w:rsid w:val="5714536B"/>
    <w:rsid w:val="57987E0B"/>
    <w:rsid w:val="57F63E06"/>
    <w:rsid w:val="581D13BF"/>
    <w:rsid w:val="5822D3C3"/>
    <w:rsid w:val="5900862A"/>
    <w:rsid w:val="598FE358"/>
    <w:rsid w:val="59B7E8AC"/>
    <w:rsid w:val="59D894A2"/>
    <w:rsid w:val="5AC8184A"/>
    <w:rsid w:val="5B0B05B8"/>
    <w:rsid w:val="5CC22745"/>
    <w:rsid w:val="5CDA20B2"/>
    <w:rsid w:val="5CF6DF7C"/>
    <w:rsid w:val="5CF9AD8E"/>
    <w:rsid w:val="5D68A11C"/>
    <w:rsid w:val="5D809A89"/>
    <w:rsid w:val="5DA0BB69"/>
    <w:rsid w:val="5DB552C0"/>
    <w:rsid w:val="5E469608"/>
    <w:rsid w:val="5E4B2B7D"/>
    <w:rsid w:val="5E7A2C60"/>
    <w:rsid w:val="5E889748"/>
    <w:rsid w:val="5EAFE12C"/>
    <w:rsid w:val="5EC35438"/>
    <w:rsid w:val="5EC6D2EE"/>
    <w:rsid w:val="5ECAFD70"/>
    <w:rsid w:val="5EEA370E"/>
    <w:rsid w:val="5FC0B9B2"/>
    <w:rsid w:val="5FC52BAA"/>
    <w:rsid w:val="6035A37B"/>
    <w:rsid w:val="60A29FBE"/>
    <w:rsid w:val="60BB317F"/>
    <w:rsid w:val="61761717"/>
    <w:rsid w:val="619079EF"/>
    <w:rsid w:val="61AACF4E"/>
    <w:rsid w:val="62348A5B"/>
    <w:rsid w:val="62813BFF"/>
    <w:rsid w:val="6309E8DC"/>
    <w:rsid w:val="6327B5D6"/>
    <w:rsid w:val="6364BF3F"/>
    <w:rsid w:val="6376B7DD"/>
    <w:rsid w:val="6394B219"/>
    <w:rsid w:val="6453255D"/>
    <w:rsid w:val="648B6DF5"/>
    <w:rsid w:val="64D7D8E4"/>
    <w:rsid w:val="65507C34"/>
    <w:rsid w:val="65E50FFA"/>
    <w:rsid w:val="65F2ADD4"/>
    <w:rsid w:val="6669E6FF"/>
    <w:rsid w:val="666B19EB"/>
    <w:rsid w:val="666ECB07"/>
    <w:rsid w:val="66E3B4D0"/>
    <w:rsid w:val="670B4149"/>
    <w:rsid w:val="674A3968"/>
    <w:rsid w:val="6848A1EB"/>
    <w:rsid w:val="686E4613"/>
    <w:rsid w:val="68BA1FBA"/>
    <w:rsid w:val="68FB0D10"/>
    <w:rsid w:val="691F0E9C"/>
    <w:rsid w:val="697EAB7E"/>
    <w:rsid w:val="6ADE2DBF"/>
    <w:rsid w:val="6AFDAADD"/>
    <w:rsid w:val="6B0078EF"/>
    <w:rsid w:val="6BA424B4"/>
    <w:rsid w:val="6C15E654"/>
    <w:rsid w:val="6C412355"/>
    <w:rsid w:val="6C4E5D31"/>
    <w:rsid w:val="6D195087"/>
    <w:rsid w:val="6E24756F"/>
    <w:rsid w:val="6E35A0EE"/>
    <w:rsid w:val="6E5BD087"/>
    <w:rsid w:val="6E8CEAB1"/>
    <w:rsid w:val="6E91E58A"/>
    <w:rsid w:val="6F033352"/>
    <w:rsid w:val="6F417DCC"/>
    <w:rsid w:val="6F9DD8B5"/>
    <w:rsid w:val="6FC1A696"/>
    <w:rsid w:val="6FCDF717"/>
    <w:rsid w:val="6FF6919E"/>
    <w:rsid w:val="7006EA5B"/>
    <w:rsid w:val="70290525"/>
    <w:rsid w:val="7058F107"/>
    <w:rsid w:val="709BFB28"/>
    <w:rsid w:val="70E1CF93"/>
    <w:rsid w:val="7188496A"/>
    <w:rsid w:val="71E539C6"/>
    <w:rsid w:val="71E92BB9"/>
    <w:rsid w:val="71F7857F"/>
    <w:rsid w:val="724613E7"/>
    <w:rsid w:val="72523609"/>
    <w:rsid w:val="727B1283"/>
    <w:rsid w:val="72B260E8"/>
    <w:rsid w:val="72CBE52F"/>
    <w:rsid w:val="72CC7709"/>
    <w:rsid w:val="73486267"/>
    <w:rsid w:val="734A26E1"/>
    <w:rsid w:val="736743D6"/>
    <w:rsid w:val="7454E967"/>
    <w:rsid w:val="748D8FD5"/>
    <w:rsid w:val="74C27ADD"/>
    <w:rsid w:val="74C4B177"/>
    <w:rsid w:val="775D1B4E"/>
    <w:rsid w:val="777FA230"/>
    <w:rsid w:val="77AC9FB2"/>
    <w:rsid w:val="77B48D38"/>
    <w:rsid w:val="78525355"/>
    <w:rsid w:val="785AE22F"/>
    <w:rsid w:val="7927BF61"/>
    <w:rsid w:val="7943DD88"/>
    <w:rsid w:val="795E3E71"/>
    <w:rsid w:val="7962D43D"/>
    <w:rsid w:val="7A61A8A4"/>
    <w:rsid w:val="7C28FB97"/>
    <w:rsid w:val="7C63B7AD"/>
    <w:rsid w:val="7CE1F95F"/>
    <w:rsid w:val="7CF065EA"/>
    <w:rsid w:val="7D3EE9BB"/>
    <w:rsid w:val="7DD32D8F"/>
    <w:rsid w:val="7E138702"/>
    <w:rsid w:val="7E1DDA6F"/>
    <w:rsid w:val="7E5EDFE7"/>
    <w:rsid w:val="7F2D1B2B"/>
    <w:rsid w:val="7F55CA08"/>
    <w:rsid w:val="7FFC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DF798"/>
  <w15:docId w15:val="{6043BB53-B0DF-4286-AA31-BB3D3D58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rsid w:val="000420AD"/>
    <w:pPr>
      <w:widowControl w:val="0"/>
      <w:autoSpaceDE w:val="0"/>
      <w:autoSpaceDN w:val="0"/>
      <w:adjustRightInd w:val="0"/>
      <w:spacing w:line="280" w:lineRule="atLeast"/>
    </w:pPr>
    <w:rPr>
      <w:rFonts w:ascii="EYInterstate Light" w:hAnsi="EYInterstate Light"/>
      <w:sz w:val="24"/>
      <w:lang w:val="en-IE"/>
    </w:rPr>
  </w:style>
  <w:style w:type="paragraph" w:styleId="Heading1">
    <w:name w:val="heading 1"/>
    <w:basedOn w:val="Normal"/>
    <w:next w:val="Normal"/>
    <w:rsid w:val="00664943"/>
    <w:pPr>
      <w:keepNext/>
      <w:numPr>
        <w:numId w:val="4"/>
      </w:numPr>
      <w:tabs>
        <w:tab w:val="left" w:pos="720"/>
      </w:tabs>
      <w:spacing w:after="240"/>
      <w:outlineLvl w:val="0"/>
    </w:pPr>
    <w:rPr>
      <w:b/>
      <w:bCs/>
      <w:sz w:val="28"/>
      <w:szCs w:val="24"/>
    </w:rPr>
  </w:style>
  <w:style w:type="paragraph" w:styleId="Heading2">
    <w:name w:val="heading 2"/>
    <w:basedOn w:val="Normal"/>
    <w:next w:val="Normal"/>
    <w:rsid w:val="00664943"/>
    <w:pPr>
      <w:keepNext/>
      <w:numPr>
        <w:ilvl w:val="1"/>
        <w:numId w:val="4"/>
      </w:numPr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rsid w:val="00664943"/>
    <w:pPr>
      <w:keepNext/>
      <w:numPr>
        <w:ilvl w:val="2"/>
        <w:numId w:val="4"/>
      </w:numPr>
      <w:outlineLvl w:val="2"/>
    </w:pPr>
    <w:rPr>
      <w:rFonts w:cs="Arial"/>
      <w:b/>
      <w:bCs/>
    </w:rPr>
  </w:style>
  <w:style w:type="paragraph" w:styleId="Heading4">
    <w:name w:val="heading 4"/>
    <w:basedOn w:val="Heading1"/>
    <w:next w:val="Normal"/>
    <w:rsid w:val="00FA23EC"/>
    <w:pPr>
      <w:numPr>
        <w:ilvl w:val="3"/>
        <w:numId w:val="1"/>
      </w:numPr>
      <w:spacing w:line="240" w:lineRule="exact"/>
      <w:outlineLvl w:val="3"/>
    </w:pPr>
    <w:rPr>
      <w:color w:val="000000"/>
      <w:sz w:val="20"/>
    </w:rPr>
  </w:style>
  <w:style w:type="paragraph" w:styleId="Heading5">
    <w:name w:val="heading 5"/>
    <w:basedOn w:val="Heading1"/>
    <w:next w:val="Normal"/>
    <w:rsid w:val="00FA23EC"/>
    <w:pPr>
      <w:numPr>
        <w:numId w:val="0"/>
      </w:numPr>
      <w:outlineLvl w:val="4"/>
    </w:pPr>
  </w:style>
  <w:style w:type="paragraph" w:styleId="Heading6">
    <w:name w:val="heading 6"/>
    <w:basedOn w:val="Heading3"/>
    <w:next w:val="Normal"/>
    <w:qFormat/>
    <w:rsid w:val="00FA23EC"/>
    <w:pPr>
      <w:numPr>
        <w:ilvl w:val="0"/>
        <w:numId w:val="0"/>
      </w:numPr>
      <w:outlineLvl w:val="5"/>
    </w:pPr>
    <w:rPr>
      <w:i/>
    </w:rPr>
  </w:style>
  <w:style w:type="paragraph" w:styleId="Heading7">
    <w:name w:val="heading 7"/>
    <w:basedOn w:val="Normal"/>
    <w:next w:val="Normal"/>
    <w:qFormat/>
    <w:rsid w:val="00FA23EC"/>
    <w:pPr>
      <w:spacing w:before="120" w:after="240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FA23EC"/>
    <w:pPr>
      <w:spacing w:before="120" w:after="240"/>
      <w:outlineLvl w:val="7"/>
    </w:pPr>
    <w:rPr>
      <w:b/>
    </w:rPr>
  </w:style>
  <w:style w:type="paragraph" w:styleId="Heading9">
    <w:name w:val="heading 9"/>
    <w:basedOn w:val="Heading8"/>
    <w:next w:val="Normal"/>
    <w:qFormat/>
    <w:rsid w:val="00FA23EC"/>
    <w:pPr>
      <w:pageBreakBefore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A23EC"/>
    <w:pPr>
      <w:spacing w:after="120"/>
    </w:pPr>
  </w:style>
  <w:style w:type="paragraph" w:styleId="E-mailSignature">
    <w:name w:val="E-mail Signature"/>
    <w:basedOn w:val="Normal"/>
    <w:rsid w:val="00FA23EC"/>
  </w:style>
  <w:style w:type="paragraph" w:customStyle="1" w:styleId="EYNormal">
    <w:name w:val="EY Normal"/>
    <w:link w:val="EYNormalChar"/>
    <w:qFormat/>
    <w:rsid w:val="00B60918"/>
    <w:rPr>
      <w:rFonts w:ascii="EYInterstate Light" w:hAnsi="EYInterstate Light"/>
      <w:kern w:val="12"/>
      <w:szCs w:val="24"/>
    </w:rPr>
  </w:style>
  <w:style w:type="paragraph" w:customStyle="1" w:styleId="EYAppendiceBodytext">
    <w:name w:val="EY Appendice Body text"/>
    <w:basedOn w:val="EYNormal"/>
    <w:rsid w:val="00FA23EC"/>
    <w:pPr>
      <w:spacing w:after="240"/>
    </w:pPr>
  </w:style>
  <w:style w:type="paragraph" w:customStyle="1" w:styleId="EYAppendix">
    <w:name w:val="EY Appendix"/>
    <w:basedOn w:val="EYNormal"/>
    <w:next w:val="Normal"/>
    <w:rsid w:val="004C794F"/>
    <w:pPr>
      <w:numPr>
        <w:numId w:val="2"/>
      </w:numPr>
      <w:spacing w:after="360"/>
      <w:outlineLvl w:val="0"/>
    </w:pPr>
    <w:rPr>
      <w:b/>
      <w:color w:val="7F7E82"/>
      <w:sz w:val="32"/>
    </w:rPr>
  </w:style>
  <w:style w:type="paragraph" w:customStyle="1" w:styleId="EYAppendixHeading2">
    <w:name w:val="EY Appendix Heading 2"/>
    <w:basedOn w:val="EYNormal"/>
    <w:next w:val="EYAppendiceBodytext"/>
    <w:rsid w:val="00FA23EC"/>
    <w:pPr>
      <w:spacing w:after="120"/>
    </w:pPr>
    <w:rPr>
      <w:b/>
      <w:sz w:val="28"/>
    </w:rPr>
  </w:style>
  <w:style w:type="paragraph" w:customStyle="1" w:styleId="EYAppendixHeading3">
    <w:name w:val="EY Appendix Heading 3"/>
    <w:basedOn w:val="EYAppendixHeading2"/>
    <w:next w:val="EYAppendiceBodytext"/>
    <w:rsid w:val="00FA23EC"/>
    <w:rPr>
      <w:sz w:val="24"/>
    </w:rPr>
  </w:style>
  <w:style w:type="paragraph" w:customStyle="1" w:styleId="EYBodytextwithparaspace">
    <w:name w:val="EY Body text (with para space)"/>
    <w:basedOn w:val="EYNormal"/>
    <w:link w:val="EYBodytextwithparaspaceChar"/>
    <w:qFormat/>
    <w:rsid w:val="00504137"/>
    <w:pPr>
      <w:numPr>
        <w:ilvl w:val="4"/>
        <w:numId w:val="9"/>
      </w:numPr>
      <w:spacing w:after="240"/>
    </w:pPr>
  </w:style>
  <w:style w:type="character" w:customStyle="1" w:styleId="EYBodytextwithoutparaspaceCharChar">
    <w:name w:val="EY Body text (without para space) Char Char"/>
    <w:basedOn w:val="DefaultParagraphFont"/>
    <w:link w:val="EYBodytextwithoutparaspace"/>
    <w:rsid w:val="00FA23EC"/>
    <w:rPr>
      <w:rFonts w:ascii="EYInterstate Light" w:hAnsi="EYInterstate Light"/>
      <w:kern w:val="12"/>
      <w:szCs w:val="24"/>
    </w:rPr>
  </w:style>
  <w:style w:type="character" w:customStyle="1" w:styleId="EYBodytextwithparaspaceChar">
    <w:name w:val="EY Body text (with para space) Char"/>
    <w:basedOn w:val="EYBodytextwithoutparaspaceCharChar"/>
    <w:link w:val="EYBodytextwithparaspace"/>
    <w:rsid w:val="00FA23EC"/>
    <w:rPr>
      <w:rFonts w:ascii="EYInterstate Light" w:hAnsi="EYInterstate Light"/>
      <w:kern w:val="12"/>
      <w:szCs w:val="24"/>
    </w:rPr>
  </w:style>
  <w:style w:type="paragraph" w:customStyle="1" w:styleId="EYBodytextwithoutparaspace">
    <w:name w:val="EY Body text (without para space)"/>
    <w:basedOn w:val="EYNormal"/>
    <w:link w:val="EYBodytextwithoutparaspaceCharChar"/>
    <w:qFormat/>
    <w:rsid w:val="00504137"/>
  </w:style>
  <w:style w:type="paragraph" w:customStyle="1" w:styleId="EYBoldsubjectheading">
    <w:name w:val="EY Bold subject heading"/>
    <w:basedOn w:val="EYNormal"/>
    <w:next w:val="EYBodytextwithparaspace"/>
    <w:link w:val="EYBoldsubjectheadingChar"/>
    <w:qFormat/>
    <w:rsid w:val="00FA23EC"/>
    <w:pPr>
      <w:spacing w:after="480" w:line="260" w:lineRule="exact"/>
    </w:pPr>
    <w:rPr>
      <w:b/>
      <w:sz w:val="26"/>
    </w:rPr>
  </w:style>
  <w:style w:type="character" w:customStyle="1" w:styleId="EYBoldsubjectheadingChar">
    <w:name w:val="EY Bold subject heading Char"/>
    <w:basedOn w:val="DefaultParagraphFont"/>
    <w:link w:val="EYBoldsubjectheading"/>
    <w:rsid w:val="00FA23EC"/>
    <w:rPr>
      <w:rFonts w:ascii="EYInterstate Light" w:hAnsi="EYInterstate Light"/>
      <w:b/>
      <w:kern w:val="12"/>
      <w:sz w:val="26"/>
      <w:szCs w:val="24"/>
      <w:lang w:val="en-GB" w:eastAsia="en-US" w:bidi="ar-SA"/>
    </w:rPr>
  </w:style>
  <w:style w:type="paragraph" w:customStyle="1" w:styleId="EYBulletedtext1">
    <w:name w:val="EY Bulleted text 1"/>
    <w:qFormat/>
    <w:rsid w:val="004C794F"/>
    <w:pPr>
      <w:numPr>
        <w:numId w:val="10"/>
      </w:numPr>
      <w:spacing w:after="240"/>
    </w:pPr>
    <w:rPr>
      <w:rFonts w:ascii="EYInterstate Light" w:hAnsi="EYInterstate Light"/>
      <w:kern w:val="12"/>
      <w:szCs w:val="24"/>
    </w:rPr>
  </w:style>
  <w:style w:type="paragraph" w:customStyle="1" w:styleId="EYBulletedtext2">
    <w:name w:val="EY Bulleted text 2"/>
    <w:qFormat/>
    <w:rsid w:val="004C794F"/>
    <w:pPr>
      <w:numPr>
        <w:ilvl w:val="1"/>
        <w:numId w:val="10"/>
      </w:numPr>
      <w:spacing w:after="240"/>
    </w:pPr>
    <w:rPr>
      <w:rFonts w:ascii="EYInterstate Light" w:hAnsi="EYInterstate Light"/>
      <w:kern w:val="12"/>
      <w:szCs w:val="24"/>
    </w:rPr>
  </w:style>
  <w:style w:type="paragraph" w:customStyle="1" w:styleId="EYBulletedtext3">
    <w:name w:val="EY Bulleted text 3"/>
    <w:qFormat/>
    <w:rsid w:val="004C794F"/>
    <w:pPr>
      <w:numPr>
        <w:ilvl w:val="2"/>
        <w:numId w:val="10"/>
      </w:numPr>
      <w:spacing w:after="240"/>
    </w:pPr>
    <w:rPr>
      <w:rFonts w:ascii="EYInterstate Light" w:hAnsi="EYInterstate Light"/>
      <w:kern w:val="12"/>
      <w:szCs w:val="24"/>
    </w:rPr>
  </w:style>
  <w:style w:type="paragraph" w:customStyle="1" w:styleId="EYBusinessaddress">
    <w:name w:val="EY Business address"/>
    <w:basedOn w:val="EYNormal"/>
    <w:rsid w:val="00FA23EC"/>
    <w:pPr>
      <w:spacing w:line="170" w:lineRule="atLeast"/>
    </w:pPr>
    <w:rPr>
      <w:color w:val="666666"/>
      <w:sz w:val="15"/>
    </w:rPr>
  </w:style>
  <w:style w:type="paragraph" w:customStyle="1" w:styleId="EYBusinessaddressbold">
    <w:name w:val="EY Business address (bold)"/>
    <w:basedOn w:val="EYBusinessaddress"/>
    <w:next w:val="EYBusinessaddress"/>
    <w:rsid w:val="00FA23EC"/>
    <w:rPr>
      <w:b/>
    </w:rPr>
  </w:style>
  <w:style w:type="paragraph" w:customStyle="1" w:styleId="EYClosure">
    <w:name w:val="EY Closure"/>
    <w:basedOn w:val="EYBodytextwithoutparaspace"/>
    <w:next w:val="EYBodytextwithoutparaspace"/>
    <w:rsid w:val="00FA23EC"/>
    <w:pPr>
      <w:spacing w:after="1040" w:line="260" w:lineRule="exact"/>
    </w:pPr>
  </w:style>
  <w:style w:type="paragraph" w:customStyle="1" w:styleId="EYContents">
    <w:name w:val="EY Contents"/>
    <w:basedOn w:val="EYNormal"/>
    <w:next w:val="Normal"/>
    <w:qFormat/>
    <w:rsid w:val="00664943"/>
    <w:pPr>
      <w:keepNext/>
      <w:spacing w:after="240"/>
      <w:outlineLvl w:val="0"/>
    </w:pPr>
    <w:rPr>
      <w:b/>
      <w:color w:val="7F7E82"/>
      <w:sz w:val="28"/>
    </w:rPr>
  </w:style>
  <w:style w:type="paragraph" w:customStyle="1" w:styleId="EYContentsContinued">
    <w:name w:val="EY Contents (Continued)"/>
    <w:basedOn w:val="EYContents"/>
    <w:rsid w:val="00664943"/>
    <w:pPr>
      <w:outlineLvl w:val="9"/>
    </w:pPr>
    <w:rPr>
      <w:b w:val="0"/>
      <w:sz w:val="16"/>
    </w:rPr>
  </w:style>
  <w:style w:type="paragraph" w:customStyle="1" w:styleId="EYCoverTitle">
    <w:name w:val="EY Cover Title"/>
    <w:qFormat/>
    <w:rsid w:val="00620D02"/>
    <w:pPr>
      <w:tabs>
        <w:tab w:val="right" w:pos="6750"/>
      </w:tabs>
      <w:spacing w:after="240" w:line="550" w:lineRule="exact"/>
    </w:pPr>
    <w:rPr>
      <w:rFonts w:ascii="EYInterstate Light" w:hAnsi="EYInterstate Light"/>
      <w:color w:val="646464"/>
      <w:sz w:val="28"/>
      <w:szCs w:val="48"/>
    </w:rPr>
  </w:style>
  <w:style w:type="paragraph" w:customStyle="1" w:styleId="EYSub-title">
    <w:name w:val="EY Sub-title"/>
    <w:basedOn w:val="EYCoverTitle"/>
    <w:rsid w:val="00FA23EC"/>
    <w:pPr>
      <w:spacing w:after="360"/>
    </w:pPr>
    <w:rPr>
      <w:b/>
      <w:bCs/>
      <w:color w:val="auto"/>
      <w:kern w:val="28"/>
      <w:sz w:val="22"/>
      <w:szCs w:val="32"/>
    </w:rPr>
  </w:style>
  <w:style w:type="paragraph" w:customStyle="1" w:styleId="EYDate">
    <w:name w:val="EY Date"/>
    <w:basedOn w:val="EYSub-title"/>
    <w:rsid w:val="00FA23EC"/>
    <w:pPr>
      <w:suppressAutoHyphens/>
    </w:pPr>
    <w:rPr>
      <w:sz w:val="20"/>
    </w:rPr>
  </w:style>
  <w:style w:type="paragraph" w:customStyle="1" w:styleId="EYFooterinfo">
    <w:name w:val="EY Footer info"/>
    <w:basedOn w:val="EYNormal"/>
    <w:rsid w:val="00664943"/>
    <w:pPr>
      <w:suppressAutoHyphens/>
    </w:pPr>
    <w:rPr>
      <w:color w:val="666666"/>
      <w:sz w:val="12"/>
    </w:rPr>
  </w:style>
  <w:style w:type="paragraph" w:customStyle="1" w:styleId="EYHeading1">
    <w:name w:val="EY Heading 1"/>
    <w:basedOn w:val="EYNormal"/>
    <w:next w:val="EYBodytextwithparaspace"/>
    <w:link w:val="EYHeading1Char"/>
    <w:qFormat/>
    <w:rsid w:val="00804629"/>
    <w:pPr>
      <w:pageBreakBefore/>
      <w:numPr>
        <w:numId w:val="3"/>
      </w:numPr>
      <w:spacing w:after="360"/>
    </w:pPr>
    <w:rPr>
      <w:b/>
      <w:color w:val="808080" w:themeColor="text2"/>
      <w:sz w:val="32"/>
    </w:rPr>
  </w:style>
  <w:style w:type="paragraph" w:customStyle="1" w:styleId="EYHeading2">
    <w:name w:val="EY Heading 2"/>
    <w:basedOn w:val="EYHeading1"/>
    <w:next w:val="EYBodytextwithparaspace"/>
    <w:link w:val="EYHeading2Char"/>
    <w:qFormat/>
    <w:rsid w:val="00804629"/>
    <w:pPr>
      <w:keepNext/>
      <w:pageBreakBefore w:val="0"/>
      <w:numPr>
        <w:ilvl w:val="1"/>
      </w:numPr>
      <w:spacing w:before="120" w:after="120"/>
      <w:outlineLvl w:val="1"/>
    </w:pPr>
    <w:rPr>
      <w:color w:val="000000" w:themeColor="text1"/>
      <w:sz w:val="28"/>
    </w:rPr>
  </w:style>
  <w:style w:type="paragraph" w:customStyle="1" w:styleId="EYHeading3">
    <w:name w:val="EY Heading 3"/>
    <w:basedOn w:val="EYHeading1"/>
    <w:next w:val="EYBodytextwithparaspace"/>
    <w:qFormat/>
    <w:rsid w:val="00804629"/>
    <w:pPr>
      <w:keepNext/>
      <w:pageBreakBefore w:val="0"/>
      <w:numPr>
        <w:ilvl w:val="2"/>
      </w:numPr>
      <w:tabs>
        <w:tab w:val="clear" w:pos="0"/>
        <w:tab w:val="num" w:pos="993"/>
      </w:tabs>
      <w:spacing w:before="120" w:after="120"/>
      <w:outlineLvl w:val="2"/>
    </w:pPr>
    <w:rPr>
      <w:color w:val="000000" w:themeColor="text1"/>
      <w:sz w:val="26"/>
    </w:rPr>
  </w:style>
  <w:style w:type="paragraph" w:customStyle="1" w:styleId="EYHeading4">
    <w:name w:val="EY Heading 4"/>
    <w:basedOn w:val="EYHeading3"/>
    <w:next w:val="EYBodytextwithparaspace"/>
    <w:qFormat/>
    <w:rsid w:val="00804629"/>
    <w:pPr>
      <w:numPr>
        <w:ilvl w:val="3"/>
      </w:numPr>
      <w:tabs>
        <w:tab w:val="clear" w:pos="0"/>
        <w:tab w:val="num" w:pos="1134"/>
      </w:tabs>
      <w:outlineLvl w:val="3"/>
    </w:pPr>
    <w:rPr>
      <w:sz w:val="22"/>
    </w:rPr>
  </w:style>
  <w:style w:type="paragraph" w:customStyle="1" w:styleId="EYIndent1">
    <w:name w:val="EY Indent 1"/>
    <w:basedOn w:val="EYNormal"/>
    <w:rsid w:val="00664943"/>
    <w:pPr>
      <w:spacing w:after="240"/>
      <w:ind w:left="425"/>
    </w:pPr>
  </w:style>
  <w:style w:type="paragraph" w:customStyle="1" w:styleId="EYIndent2">
    <w:name w:val="EY Indent 2"/>
    <w:basedOn w:val="EYIndent1"/>
    <w:rsid w:val="00664943"/>
    <w:pPr>
      <w:ind w:left="851"/>
    </w:pPr>
  </w:style>
  <w:style w:type="paragraph" w:customStyle="1" w:styleId="EYIndent3">
    <w:name w:val="EY Indent 3"/>
    <w:basedOn w:val="EYIndent1"/>
    <w:rsid w:val="00FA23EC"/>
    <w:pPr>
      <w:ind w:left="1276"/>
    </w:pPr>
  </w:style>
  <w:style w:type="paragraph" w:customStyle="1" w:styleId="EYNumber">
    <w:name w:val="EY Number"/>
    <w:basedOn w:val="Normal"/>
    <w:qFormat/>
    <w:rsid w:val="00CE28EB"/>
    <w:pPr>
      <w:widowControl/>
      <w:numPr>
        <w:numId w:val="6"/>
      </w:numPr>
      <w:autoSpaceDE/>
      <w:autoSpaceDN/>
      <w:adjustRightInd/>
      <w:spacing w:after="240" w:line="240" w:lineRule="auto"/>
    </w:pPr>
    <w:rPr>
      <w:kern w:val="12"/>
      <w:sz w:val="20"/>
      <w:szCs w:val="24"/>
    </w:rPr>
  </w:style>
  <w:style w:type="paragraph" w:customStyle="1" w:styleId="EYLetter">
    <w:name w:val="EY Letter"/>
    <w:basedOn w:val="EYNumber"/>
    <w:rsid w:val="00B60918"/>
    <w:pPr>
      <w:numPr>
        <w:ilvl w:val="1"/>
      </w:numPr>
    </w:pPr>
  </w:style>
  <w:style w:type="paragraph" w:customStyle="1" w:styleId="EYLetterText">
    <w:name w:val="EY Letter Text"/>
    <w:basedOn w:val="EYNormal"/>
    <w:rsid w:val="00FA23EC"/>
    <w:pPr>
      <w:suppressAutoHyphens/>
      <w:spacing w:after="240"/>
    </w:pPr>
  </w:style>
  <w:style w:type="character" w:customStyle="1" w:styleId="EYNormalChar">
    <w:name w:val="EY Normal Char"/>
    <w:basedOn w:val="DefaultParagraphFont"/>
    <w:link w:val="EYNormal"/>
    <w:rsid w:val="00664943"/>
    <w:rPr>
      <w:rFonts w:ascii="EYInterstate Light" w:hAnsi="EYInterstate Light"/>
      <w:kern w:val="12"/>
      <w:szCs w:val="24"/>
    </w:rPr>
  </w:style>
  <w:style w:type="paragraph" w:customStyle="1" w:styleId="EYPrivate">
    <w:name w:val="EY Private"/>
    <w:basedOn w:val="EYNormal"/>
    <w:rsid w:val="00FA23EC"/>
    <w:pPr>
      <w:suppressAutoHyphens/>
    </w:pPr>
    <w:rPr>
      <w:b/>
    </w:rPr>
  </w:style>
  <w:style w:type="paragraph" w:customStyle="1" w:styleId="EYRoman">
    <w:name w:val="EY Roman"/>
    <w:basedOn w:val="EYNumber"/>
    <w:rsid w:val="00B60918"/>
    <w:pPr>
      <w:numPr>
        <w:ilvl w:val="2"/>
      </w:numPr>
    </w:pPr>
  </w:style>
  <w:style w:type="paragraph" w:customStyle="1" w:styleId="EYSubheading">
    <w:name w:val="EY Subheading"/>
    <w:basedOn w:val="EYNormal"/>
    <w:next w:val="BodyText"/>
    <w:rsid w:val="00FA23EC"/>
    <w:pPr>
      <w:keepNext/>
      <w:spacing w:after="120"/>
    </w:pPr>
    <w:rPr>
      <w:b/>
    </w:rPr>
  </w:style>
  <w:style w:type="paragraph" w:customStyle="1" w:styleId="EYSecondarysubheading">
    <w:name w:val="EY Secondary subheading"/>
    <w:basedOn w:val="EYSubheading"/>
    <w:next w:val="E-mailSignature"/>
    <w:rsid w:val="00FA23EC"/>
    <w:rPr>
      <w:i/>
    </w:rPr>
  </w:style>
  <w:style w:type="paragraph" w:customStyle="1" w:styleId="EYSource">
    <w:name w:val="EY Source"/>
    <w:basedOn w:val="EYNormal"/>
    <w:next w:val="Normal"/>
    <w:qFormat/>
    <w:rsid w:val="00664943"/>
    <w:pPr>
      <w:keepNext/>
      <w:spacing w:before="60" w:after="60"/>
    </w:pPr>
    <w:rPr>
      <w:i/>
      <w:sz w:val="16"/>
    </w:rPr>
  </w:style>
  <w:style w:type="paragraph" w:customStyle="1" w:styleId="EYTableNormal">
    <w:name w:val="EY Table Normal"/>
    <w:basedOn w:val="EYNormal"/>
    <w:autoRedefine/>
    <w:qFormat/>
    <w:rsid w:val="00664943"/>
    <w:rPr>
      <w:kern w:val="0"/>
      <w:sz w:val="16"/>
    </w:rPr>
  </w:style>
  <w:style w:type="paragraph" w:customStyle="1" w:styleId="EYTableText">
    <w:name w:val="EY Table Text"/>
    <w:basedOn w:val="EYTableNormal"/>
    <w:qFormat/>
    <w:rsid w:val="00664943"/>
    <w:pPr>
      <w:spacing w:before="20" w:after="20"/>
    </w:pPr>
  </w:style>
  <w:style w:type="paragraph" w:customStyle="1" w:styleId="EYTablebullet1">
    <w:name w:val="EY Table bullet 1"/>
    <w:basedOn w:val="EYTableText"/>
    <w:qFormat/>
    <w:rsid w:val="00B60918"/>
    <w:pPr>
      <w:numPr>
        <w:numId w:val="7"/>
      </w:numPr>
    </w:pPr>
  </w:style>
  <w:style w:type="paragraph" w:customStyle="1" w:styleId="EYTablebullet2">
    <w:name w:val="EY Table bullet 2"/>
    <w:basedOn w:val="EYTablebullet1"/>
    <w:qFormat/>
    <w:rsid w:val="00B60918"/>
    <w:pPr>
      <w:numPr>
        <w:ilvl w:val="1"/>
      </w:numPr>
    </w:pPr>
  </w:style>
  <w:style w:type="paragraph" w:customStyle="1" w:styleId="EYTableHeading">
    <w:name w:val="EY Table Heading"/>
    <w:basedOn w:val="EYTableText"/>
    <w:qFormat/>
    <w:rsid w:val="008128CE"/>
    <w:pPr>
      <w:spacing w:before="60" w:after="60"/>
    </w:pPr>
    <w:rPr>
      <w:rFonts w:ascii="EYInterstate" w:hAnsi="EYInterstate"/>
      <w:b/>
      <w:color w:val="7F7E82"/>
    </w:rPr>
  </w:style>
  <w:style w:type="paragraph" w:customStyle="1" w:styleId="EYTabletextbold">
    <w:name w:val="EY Table text bold"/>
    <w:basedOn w:val="EYTableText"/>
    <w:next w:val="EYTableText"/>
    <w:qFormat/>
    <w:rsid w:val="00664943"/>
    <w:rPr>
      <w:b/>
    </w:rPr>
  </w:style>
  <w:style w:type="paragraph" w:styleId="Footer">
    <w:name w:val="footer"/>
    <w:aliases w:val="EY Footer"/>
    <w:basedOn w:val="Normal"/>
    <w:link w:val="FooterChar"/>
    <w:uiPriority w:val="99"/>
    <w:qFormat/>
    <w:rsid w:val="00664943"/>
    <w:pPr>
      <w:tabs>
        <w:tab w:val="center" w:pos="4320"/>
        <w:tab w:val="right" w:pos="8640"/>
      </w:tabs>
    </w:pPr>
  </w:style>
  <w:style w:type="paragraph" w:styleId="Header">
    <w:name w:val="header"/>
    <w:aliases w:val="EY Header"/>
    <w:basedOn w:val="Normal"/>
    <w:qFormat/>
    <w:rsid w:val="00664943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664943"/>
    <w:rPr>
      <w:color w:val="0000FF"/>
      <w:u w:val="single"/>
    </w:rPr>
  </w:style>
  <w:style w:type="character" w:styleId="PageNumber">
    <w:name w:val="page number"/>
    <w:aliases w:val="EY Page Number"/>
    <w:basedOn w:val="DefaultParagraphFont"/>
    <w:rsid w:val="00664943"/>
  </w:style>
  <w:style w:type="paragraph" w:styleId="TOC1">
    <w:name w:val="toc 1"/>
    <w:basedOn w:val="EYNormal"/>
    <w:next w:val="Normal"/>
    <w:uiPriority w:val="39"/>
    <w:rsid w:val="00CE0CD5"/>
    <w:pPr>
      <w:tabs>
        <w:tab w:val="left" w:pos="600"/>
        <w:tab w:val="right" w:leader="dot" w:pos="9000"/>
      </w:tabs>
      <w:snapToGrid w:val="0"/>
    </w:pPr>
    <w:rPr>
      <w:rFonts w:cs="Arial"/>
      <w:noProof/>
      <w:lang w:eastAsia="en-GB"/>
    </w:rPr>
  </w:style>
  <w:style w:type="paragraph" w:styleId="TOC2">
    <w:name w:val="toc 2"/>
    <w:basedOn w:val="EYNormal"/>
    <w:next w:val="Normal"/>
    <w:uiPriority w:val="39"/>
    <w:rsid w:val="00CE0CD5"/>
    <w:pPr>
      <w:tabs>
        <w:tab w:val="left" w:pos="960"/>
        <w:tab w:val="right" w:leader="dot" w:pos="9000"/>
      </w:tabs>
      <w:snapToGrid w:val="0"/>
      <w:ind w:left="200"/>
    </w:pPr>
    <w:rPr>
      <w:rFonts w:cs="Arial"/>
      <w:noProof/>
      <w:lang w:eastAsia="en-GB"/>
    </w:rPr>
  </w:style>
  <w:style w:type="paragraph" w:styleId="TOC3">
    <w:name w:val="toc 3"/>
    <w:basedOn w:val="EYNormal"/>
    <w:next w:val="Normal"/>
    <w:uiPriority w:val="39"/>
    <w:rsid w:val="00CE0CD5"/>
    <w:pPr>
      <w:tabs>
        <w:tab w:val="left" w:pos="1200"/>
        <w:tab w:val="right" w:leader="dot" w:pos="9000"/>
      </w:tabs>
      <w:snapToGrid w:val="0"/>
      <w:ind w:left="400"/>
    </w:pPr>
    <w:rPr>
      <w:rFonts w:cs="Arial"/>
      <w:noProof/>
      <w:lang w:eastAsia="en-GB"/>
    </w:rPr>
  </w:style>
  <w:style w:type="paragraph" w:styleId="TOC4">
    <w:name w:val="toc 4"/>
    <w:basedOn w:val="EYNormal"/>
    <w:next w:val="Normal"/>
    <w:uiPriority w:val="39"/>
    <w:rsid w:val="00CE0CD5"/>
    <w:pPr>
      <w:tabs>
        <w:tab w:val="left" w:pos="1680"/>
        <w:tab w:val="right" w:leader="dot" w:pos="9000"/>
      </w:tabs>
      <w:snapToGrid w:val="0"/>
      <w:ind w:left="600"/>
    </w:pPr>
    <w:rPr>
      <w:rFonts w:cs="Arial"/>
      <w:noProof/>
      <w:lang w:eastAsia="en-GB"/>
    </w:rPr>
  </w:style>
  <w:style w:type="paragraph" w:styleId="BalloonText">
    <w:name w:val="Balloon Text"/>
    <w:basedOn w:val="Normal"/>
    <w:semiHidden/>
    <w:rsid w:val="00664943"/>
    <w:rPr>
      <w:rFonts w:ascii="Tahoma" w:hAnsi="Tahoma" w:cs="Tahoma"/>
      <w:sz w:val="16"/>
      <w:szCs w:val="16"/>
    </w:rPr>
  </w:style>
  <w:style w:type="character" w:customStyle="1" w:styleId="Bold">
    <w:name w:val="Bold"/>
    <w:basedOn w:val="DefaultParagraphFont"/>
    <w:qFormat/>
    <w:rsid w:val="00CB5A62"/>
    <w:rPr>
      <w:rFonts w:ascii="EYInterstate Light" w:hAnsi="EYInterstate Light"/>
      <w:b/>
      <w:bCs/>
      <w:sz w:val="24"/>
    </w:rPr>
  </w:style>
  <w:style w:type="character" w:styleId="EndnoteReference">
    <w:name w:val="endnote reference"/>
    <w:basedOn w:val="DefaultParagraphFont"/>
    <w:semiHidden/>
    <w:rsid w:val="00664943"/>
    <w:rPr>
      <w:vertAlign w:val="superscript"/>
    </w:rPr>
  </w:style>
  <w:style w:type="paragraph" w:styleId="EndnoteText">
    <w:name w:val="endnote text"/>
    <w:basedOn w:val="Normal"/>
    <w:semiHidden/>
    <w:rsid w:val="00664943"/>
  </w:style>
  <w:style w:type="paragraph" w:customStyle="1" w:styleId="EYCoverDate">
    <w:name w:val="EY Cover Date"/>
    <w:basedOn w:val="Normal"/>
    <w:qFormat/>
    <w:rsid w:val="00664943"/>
    <w:pPr>
      <w:widowControl/>
      <w:autoSpaceDE/>
      <w:autoSpaceDN/>
      <w:adjustRightInd/>
      <w:spacing w:after="240" w:line="470" w:lineRule="exact"/>
      <w:jc w:val="right"/>
    </w:pPr>
    <w:rPr>
      <w:rFonts w:ascii="EYInterstate" w:hAnsi="EYInterstate"/>
      <w:color w:val="646464"/>
      <w:szCs w:val="24"/>
    </w:rPr>
  </w:style>
  <w:style w:type="paragraph" w:customStyle="1" w:styleId="EYCoverSubTitle">
    <w:name w:val="EY Cover SubTitle"/>
    <w:basedOn w:val="EYCoverTitle"/>
    <w:autoRedefine/>
    <w:qFormat/>
    <w:rsid w:val="00227ADC"/>
    <w:pPr>
      <w:tabs>
        <w:tab w:val="clear" w:pos="6750"/>
      </w:tabs>
      <w:spacing w:after="0" w:line="280" w:lineRule="exact"/>
      <w:ind w:left="-1596" w:right="3941" w:hanging="1381"/>
    </w:pPr>
    <w:rPr>
      <w:color w:val="auto"/>
      <w:sz w:val="22"/>
    </w:rPr>
  </w:style>
  <w:style w:type="character" w:styleId="FootnoteReference">
    <w:name w:val="footnote reference"/>
    <w:aliases w:val="fr"/>
    <w:basedOn w:val="DefaultParagraphFont"/>
    <w:semiHidden/>
    <w:rsid w:val="00664943"/>
    <w:rPr>
      <w:rFonts w:ascii="EYInterstate Light" w:hAnsi="EYInterstate Light"/>
      <w:position w:val="6"/>
      <w:sz w:val="24"/>
      <w:szCs w:val="20"/>
      <w:vertAlign w:val="superscript"/>
    </w:rPr>
  </w:style>
  <w:style w:type="character" w:customStyle="1" w:styleId="FootnoteTextChar">
    <w:name w:val="Footnote Text Char"/>
    <w:aliases w:val="fn Char,FT Char,ft Char,SD Footnote Text Char,Footnote Text AG Char"/>
    <w:basedOn w:val="DefaultParagraphFont"/>
    <w:link w:val="FootnoteText"/>
    <w:rsid w:val="00664943"/>
    <w:rPr>
      <w:rFonts w:ascii="EYInterstate Light" w:hAnsi="EYInterstate Light"/>
      <w:sz w:val="18"/>
      <w:lang w:val="en-US" w:eastAsia="en-US" w:bidi="ar-SA"/>
    </w:rPr>
  </w:style>
  <w:style w:type="paragraph" w:styleId="FootnoteText">
    <w:name w:val="footnote text"/>
    <w:aliases w:val="fn,FT,ft,SD Footnote Text,Footnote Text AG"/>
    <w:basedOn w:val="Normal"/>
    <w:link w:val="FootnoteTextChar"/>
    <w:semiHidden/>
    <w:rsid w:val="00664943"/>
    <w:pPr>
      <w:keepNext/>
      <w:keepLines/>
      <w:spacing w:line="240" w:lineRule="auto"/>
    </w:pPr>
    <w:rPr>
      <w:sz w:val="18"/>
    </w:rPr>
  </w:style>
  <w:style w:type="paragraph" w:customStyle="1" w:styleId="Italics">
    <w:name w:val="Italics"/>
    <w:link w:val="ItalicsCharChar"/>
    <w:qFormat/>
    <w:rsid w:val="00CB5A62"/>
    <w:pPr>
      <w:keepNext/>
      <w:overflowPunct w:val="0"/>
      <w:textAlignment w:val="baseline"/>
    </w:pPr>
    <w:rPr>
      <w:rFonts w:ascii="EYInterstate Light" w:hAnsi="EYInterstate Light"/>
      <w:bCs/>
      <w:i/>
      <w:iCs/>
      <w:sz w:val="24"/>
    </w:rPr>
  </w:style>
  <w:style w:type="character" w:customStyle="1" w:styleId="ItalicsCharChar">
    <w:name w:val="Italics Char Char"/>
    <w:basedOn w:val="DefaultParagraphFont"/>
    <w:link w:val="Italics"/>
    <w:rsid w:val="00CB5A62"/>
    <w:rPr>
      <w:rFonts w:ascii="EYInterstate Light" w:hAnsi="EYInterstate Light"/>
      <w:bCs/>
      <w:i/>
      <w:iCs/>
      <w:sz w:val="24"/>
    </w:rPr>
  </w:style>
  <w:style w:type="paragraph" w:customStyle="1" w:styleId="Normalleftindent">
    <w:name w:val="Normal + left indent"/>
    <w:basedOn w:val="Normal"/>
    <w:rsid w:val="00664943"/>
    <w:pPr>
      <w:widowControl/>
      <w:spacing w:line="240" w:lineRule="auto"/>
      <w:ind w:left="720"/>
    </w:pPr>
    <w:rPr>
      <w:lang w:eastAsia="ja-JP"/>
    </w:rPr>
  </w:style>
  <w:style w:type="paragraph" w:customStyle="1" w:styleId="NumberedList">
    <w:name w:val="Numbered List"/>
    <w:rsid w:val="00CB5A62"/>
    <w:pPr>
      <w:numPr>
        <w:numId w:val="8"/>
      </w:numPr>
      <w:spacing w:after="120"/>
    </w:pPr>
    <w:rPr>
      <w:rFonts w:ascii="EYInterstate Light" w:hAnsi="EYInterstate Light"/>
      <w:sz w:val="24"/>
    </w:rPr>
  </w:style>
  <w:style w:type="paragraph" w:customStyle="1" w:styleId="StyleBoldItalics">
    <w:name w:val="Style Bold + Italics"/>
    <w:basedOn w:val="Normal"/>
    <w:rsid w:val="00664943"/>
    <w:pPr>
      <w:widowControl/>
    </w:pPr>
    <w:rPr>
      <w:b/>
      <w:i/>
    </w:rPr>
  </w:style>
  <w:style w:type="paragraph" w:customStyle="1" w:styleId="StyleBoldCentered">
    <w:name w:val="Style Bold Centered"/>
    <w:basedOn w:val="Normal"/>
    <w:rsid w:val="00664943"/>
    <w:pPr>
      <w:autoSpaceDE/>
      <w:autoSpaceDN/>
      <w:adjustRightInd/>
      <w:jc w:val="center"/>
    </w:pPr>
    <w:rPr>
      <w:b/>
      <w:bCs/>
      <w:sz w:val="28"/>
    </w:rPr>
  </w:style>
  <w:style w:type="paragraph" w:customStyle="1" w:styleId="StyleEYInterstateBoldAfter18pt">
    <w:name w:val="Style EYInterstate Bold After:  18 pt"/>
    <w:basedOn w:val="Normal"/>
    <w:rsid w:val="00664943"/>
    <w:pPr>
      <w:spacing w:after="240"/>
      <w:jc w:val="both"/>
    </w:pPr>
    <w:rPr>
      <w:rFonts w:ascii="EYInterstate" w:hAnsi="EYInterstate"/>
      <w:b/>
      <w:bCs/>
      <w:sz w:val="28"/>
    </w:rPr>
  </w:style>
  <w:style w:type="character" w:customStyle="1" w:styleId="StyleFootnoteReferencefrNotRaisedbyLoweredby">
    <w:name w:val="Style Footnote Referencefr + Not Raised by / Lowered by"/>
    <w:basedOn w:val="FootnoteReference"/>
    <w:rsid w:val="00664943"/>
    <w:rPr>
      <w:rFonts w:ascii="EYInterstate" w:hAnsi="EYInterstate"/>
      <w:position w:val="0"/>
      <w:sz w:val="24"/>
      <w:szCs w:val="20"/>
      <w:vertAlign w:val="superscript"/>
    </w:rPr>
  </w:style>
  <w:style w:type="numbering" w:customStyle="1" w:styleId="StyleNumbered">
    <w:name w:val="Style Numbered"/>
    <w:basedOn w:val="NoList"/>
    <w:rsid w:val="00664943"/>
    <w:pPr>
      <w:numPr>
        <w:numId w:val="5"/>
      </w:numPr>
    </w:pPr>
  </w:style>
  <w:style w:type="paragraph" w:customStyle="1" w:styleId="Subheadunderlined">
    <w:name w:val="Subhead underlined"/>
    <w:qFormat/>
    <w:rsid w:val="00664943"/>
    <w:pPr>
      <w:keepNext/>
    </w:pPr>
    <w:rPr>
      <w:rFonts w:ascii="EYInterstate Light" w:hAnsi="EYInterstate Light"/>
      <w:sz w:val="24"/>
      <w:u w:val="single"/>
    </w:rPr>
  </w:style>
  <w:style w:type="paragraph" w:customStyle="1" w:styleId="Tableheader">
    <w:name w:val="Table header"/>
    <w:qFormat/>
    <w:rsid w:val="00664943"/>
    <w:pPr>
      <w:jc w:val="center"/>
    </w:pPr>
    <w:rPr>
      <w:rFonts w:ascii="EYInterstate Light" w:hAnsi="EYInterstate Light"/>
      <w:b/>
      <w:bCs/>
    </w:rPr>
  </w:style>
  <w:style w:type="paragraph" w:customStyle="1" w:styleId="Tabletext-left">
    <w:name w:val="Table text - left"/>
    <w:qFormat/>
    <w:rsid w:val="00664943"/>
    <w:pPr>
      <w:ind w:left="365" w:hanging="365"/>
    </w:pPr>
    <w:rPr>
      <w:rFonts w:ascii="EYInterstate Light" w:hAnsi="EYInterstate Light"/>
      <w:sz w:val="22"/>
    </w:rPr>
  </w:style>
  <w:style w:type="paragraph" w:customStyle="1" w:styleId="Tabletextcentered">
    <w:name w:val="Table text centered"/>
    <w:qFormat/>
    <w:rsid w:val="00664943"/>
    <w:pPr>
      <w:jc w:val="center"/>
    </w:pPr>
    <w:rPr>
      <w:rFonts w:ascii="EYInterstate Light" w:hAnsi="EYInterstate Light"/>
    </w:rPr>
  </w:style>
  <w:style w:type="paragraph" w:customStyle="1" w:styleId="TOCtitle">
    <w:name w:val="TOC title"/>
    <w:rsid w:val="00664943"/>
    <w:pPr>
      <w:ind w:left="720" w:hanging="360"/>
      <w:jc w:val="center"/>
    </w:pPr>
    <w:rPr>
      <w:rFonts w:ascii="EYInterstate" w:hAnsi="EYInterstate"/>
      <w:bCs/>
      <w:sz w:val="28"/>
    </w:rPr>
  </w:style>
  <w:style w:type="paragraph" w:customStyle="1" w:styleId="EYTableHeadingWhite">
    <w:name w:val="EY Table Heading (White)"/>
    <w:basedOn w:val="EYTableHeading"/>
    <w:qFormat/>
    <w:rsid w:val="008128CE"/>
    <w:rPr>
      <w:bCs/>
      <w:color w:val="FFFFFF"/>
    </w:rPr>
  </w:style>
  <w:style w:type="paragraph" w:styleId="NormalWeb">
    <w:name w:val="Normal (Web)"/>
    <w:basedOn w:val="Normal"/>
    <w:uiPriority w:val="99"/>
    <w:unhideWhenUsed/>
    <w:rsid w:val="00325183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Times New Roman" w:hAnsi="Times New Roman"/>
      <w:szCs w:val="24"/>
      <w:lang w:val="en-US"/>
    </w:rPr>
  </w:style>
  <w:style w:type="paragraph" w:styleId="Revision">
    <w:name w:val="Revision"/>
    <w:hidden/>
    <w:uiPriority w:val="99"/>
    <w:semiHidden/>
    <w:rsid w:val="005F135C"/>
    <w:rPr>
      <w:rFonts w:ascii="EYInterstate Light" w:hAnsi="EYInterstate Light"/>
      <w:sz w:val="24"/>
      <w:lang w:val="en-IE"/>
    </w:rPr>
  </w:style>
  <w:style w:type="character" w:styleId="CommentReference">
    <w:name w:val="annotation reference"/>
    <w:basedOn w:val="DefaultParagraphFont"/>
    <w:semiHidden/>
    <w:unhideWhenUsed/>
    <w:rsid w:val="002E75B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E75B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E75B7"/>
    <w:rPr>
      <w:rFonts w:ascii="EYInterstate Light" w:hAnsi="EYInterstate Light"/>
      <w:lang w:val="en-I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E75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E75B7"/>
    <w:rPr>
      <w:rFonts w:ascii="EYInterstate Light" w:hAnsi="EYInterstate Light"/>
      <w:b/>
      <w:bCs/>
      <w:lang w:val="en-IE"/>
    </w:rPr>
  </w:style>
  <w:style w:type="character" w:customStyle="1" w:styleId="EYHeading1Char">
    <w:name w:val="EY Heading 1 Char"/>
    <w:basedOn w:val="EYBoldsubjectheadingChar"/>
    <w:link w:val="EYHeading1"/>
    <w:rsid w:val="00FE3921"/>
    <w:rPr>
      <w:rFonts w:ascii="EYInterstate Light" w:hAnsi="EYInterstate Light"/>
      <w:b/>
      <w:color w:val="808080" w:themeColor="text2"/>
      <w:kern w:val="12"/>
      <w:sz w:val="32"/>
      <w:szCs w:val="24"/>
      <w:lang w:val="en-GB" w:eastAsia="en-US" w:bidi="ar-SA"/>
    </w:rPr>
  </w:style>
  <w:style w:type="character" w:customStyle="1" w:styleId="EYHeading2Char">
    <w:name w:val="EY Heading 2 Char"/>
    <w:basedOn w:val="EYHeading1Char"/>
    <w:link w:val="EYHeading2"/>
    <w:rsid w:val="00FE3921"/>
    <w:rPr>
      <w:rFonts w:ascii="EYInterstate Light" w:hAnsi="EYInterstate Light"/>
      <w:b/>
      <w:color w:val="000000" w:themeColor="text1"/>
      <w:kern w:val="12"/>
      <w:sz w:val="28"/>
      <w:szCs w:val="24"/>
      <w:lang w:val="en-GB" w:eastAsia="en-US" w:bidi="ar-SA"/>
    </w:rPr>
  </w:style>
  <w:style w:type="table" w:customStyle="1" w:styleId="TableFormat-Standard">
    <w:name w:val="Table Format - Standard"/>
    <w:basedOn w:val="TableNormal"/>
    <w:rsid w:val="00FE3921"/>
    <w:rPr>
      <w:rFonts w:ascii="Arial" w:hAnsi="Arial"/>
      <w:lang w:val="nl-NL" w:eastAsia="nl-NL"/>
    </w:rPr>
    <w:tblPr>
      <w:tblBorders>
        <w:bottom w:val="single" w:sz="8" w:space="0" w:color="999999" w:themeColor="accent1"/>
        <w:insideH w:val="single" w:sz="4" w:space="0" w:color="CCCBCD"/>
      </w:tblBorders>
      <w:tblCellMar>
        <w:left w:w="0" w:type="dxa"/>
        <w:right w:w="28" w:type="dxa"/>
      </w:tblCellMar>
    </w:tblPr>
    <w:tcPr>
      <w:shd w:val="clear" w:color="auto" w:fill="auto"/>
      <w:tcMar>
        <w:top w:w="0" w:type="dxa"/>
        <w:left w:w="108" w:type="dxa"/>
        <w:bottom w:w="0" w:type="dxa"/>
        <w:right w:w="108" w:type="dxa"/>
      </w:tcMar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nil"/>
          <w:left w:val="nil"/>
          <w:bottom w:val="single" w:sz="8" w:space="0" w:color="7F7E82"/>
          <w:right w:val="nil"/>
          <w:insideH w:val="nil"/>
          <w:insideV w:val="nil"/>
        </w:tcBorders>
        <w:shd w:val="clear" w:color="auto" w:fill="auto"/>
      </w:tcPr>
    </w:tblStylePr>
  </w:style>
  <w:style w:type="table" w:styleId="MediumList2-Accent1">
    <w:name w:val="Medium List 2 Accent 1"/>
    <w:basedOn w:val="TableNormal"/>
    <w:uiPriority w:val="66"/>
    <w:rsid w:val="00FE3921"/>
    <w:rPr>
      <w:rFonts w:asciiTheme="majorHAnsi" w:eastAsiaTheme="majorEastAsia" w:hAnsiTheme="majorHAnsi" w:cstheme="majorBidi"/>
      <w:color w:val="000000" w:themeColor="text1"/>
      <w:lang w:val="nl-NL" w:eastAsia="nl-NL"/>
    </w:rPr>
    <w:tblPr>
      <w:tblStyleRowBandSize w:val="1"/>
      <w:tblStyleColBandSize w:val="1"/>
      <w:tblBorders>
        <w:top w:val="single" w:sz="8" w:space="0" w:color="999999" w:themeColor="accent1"/>
        <w:left w:val="single" w:sz="8" w:space="0" w:color="999999" w:themeColor="accent1"/>
        <w:bottom w:val="single" w:sz="8" w:space="0" w:color="999999" w:themeColor="accent1"/>
        <w:right w:val="single" w:sz="8" w:space="0" w:color="99999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E3921"/>
    <w:rPr>
      <w:lang w:val="nl-NL" w:eastAsia="nl-NL"/>
    </w:rPr>
    <w:tblPr>
      <w:tblStyleRowBandSize w:val="1"/>
      <w:tblStyleColBandSize w:val="1"/>
      <w:tblBorders>
        <w:top w:val="single" w:sz="8" w:space="0" w:color="B2B2B2" w:themeColor="accent1" w:themeTint="BF"/>
        <w:left w:val="single" w:sz="8" w:space="0" w:color="B2B2B2" w:themeColor="accent1" w:themeTint="BF"/>
        <w:bottom w:val="single" w:sz="8" w:space="0" w:color="B2B2B2" w:themeColor="accent1" w:themeTint="BF"/>
        <w:right w:val="single" w:sz="8" w:space="0" w:color="B2B2B2" w:themeColor="accent1" w:themeTint="BF"/>
        <w:insideH w:val="single" w:sz="8" w:space="0" w:color="B2B2B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B2B2" w:themeColor="accent1" w:themeTint="BF"/>
          <w:left w:val="single" w:sz="8" w:space="0" w:color="B2B2B2" w:themeColor="accent1" w:themeTint="BF"/>
          <w:bottom w:val="single" w:sz="8" w:space="0" w:color="B2B2B2" w:themeColor="accent1" w:themeTint="BF"/>
          <w:right w:val="single" w:sz="8" w:space="0" w:color="B2B2B2" w:themeColor="accent1" w:themeTint="BF"/>
          <w:insideH w:val="nil"/>
          <w:insideV w:val="nil"/>
        </w:tcBorders>
        <w:shd w:val="clear" w:color="auto" w:fill="99999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1" w:themeTint="BF"/>
          <w:left w:val="single" w:sz="8" w:space="0" w:color="B2B2B2" w:themeColor="accent1" w:themeTint="BF"/>
          <w:bottom w:val="single" w:sz="8" w:space="0" w:color="B2B2B2" w:themeColor="accent1" w:themeTint="BF"/>
          <w:right w:val="single" w:sz="8" w:space="0" w:color="B2B2B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EYBodytextsolid">
    <w:name w:val="EY Body text (solid)"/>
    <w:basedOn w:val="Normal"/>
    <w:link w:val="EYBodytextsolidChar"/>
    <w:rsid w:val="00FE3921"/>
    <w:pPr>
      <w:widowControl/>
      <w:tabs>
        <w:tab w:val="left" w:pos="907"/>
      </w:tabs>
      <w:suppressAutoHyphens/>
      <w:autoSpaceDE/>
      <w:autoSpaceDN/>
      <w:adjustRightInd/>
      <w:spacing w:line="260" w:lineRule="atLeast"/>
    </w:pPr>
    <w:rPr>
      <w:kern w:val="12"/>
      <w:sz w:val="19"/>
      <w:szCs w:val="24"/>
      <w:lang w:val="en-AU"/>
    </w:rPr>
  </w:style>
  <w:style w:type="character" w:customStyle="1" w:styleId="EYBodytextsolidChar">
    <w:name w:val="EY Body text (solid) Char"/>
    <w:basedOn w:val="DefaultParagraphFont"/>
    <w:link w:val="EYBodytextsolid"/>
    <w:rsid w:val="00FE3921"/>
    <w:rPr>
      <w:rFonts w:ascii="EYInterstate Light" w:hAnsi="EYInterstate Light"/>
      <w:kern w:val="12"/>
      <w:sz w:val="19"/>
      <w:szCs w:val="24"/>
      <w:lang w:val="en-AU"/>
    </w:rPr>
  </w:style>
  <w:style w:type="paragraph" w:styleId="ListParagraph">
    <w:name w:val="List Paragraph"/>
    <w:aliases w:val="Bullet Number,bullet 1"/>
    <w:basedOn w:val="Normal"/>
    <w:link w:val="ListParagraphChar"/>
    <w:uiPriority w:val="1"/>
    <w:qFormat/>
    <w:rsid w:val="00C033CF"/>
    <w:pPr>
      <w:ind w:left="720"/>
      <w:contextualSpacing/>
    </w:pPr>
  </w:style>
  <w:style w:type="table" w:customStyle="1" w:styleId="EYTable">
    <w:name w:val="EY Table"/>
    <w:basedOn w:val="TableGrid"/>
    <w:rsid w:val="0062229F"/>
    <w:pPr>
      <w:overflowPunct w:val="0"/>
      <w:autoSpaceDE w:val="0"/>
      <w:autoSpaceDN w:val="0"/>
      <w:adjustRightInd w:val="0"/>
      <w:textAlignment w:val="baseline"/>
    </w:pPr>
    <w:rPr>
      <w:rFonts w:ascii="EYInterstate Light" w:hAnsi="EYInterstate Light"/>
      <w:sz w:val="18"/>
      <w:lang w:val="en-IN" w:eastAsia="en-IN" w:bidi="hi-IN"/>
    </w:rPr>
    <w:tblPr>
      <w:tblStyleRowBandSize w:val="1"/>
      <w:tblStyleColBandSize w:val="1"/>
      <w:tblInd w:w="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single" w:sz="4" w:space="0" w:color="999999"/>
      </w:tblBorders>
      <w:tblCellMar>
        <w:top w:w="57" w:type="dxa"/>
        <w:bottom w:w="57" w:type="dxa"/>
      </w:tblCellMar>
    </w:tblPr>
    <w:trPr>
      <w:cantSplit/>
    </w:trPr>
    <w:tblStylePr w:type="firstRow">
      <w:rPr>
        <w:rFonts w:ascii="Titillium Web" w:hAnsi="Titillium Web"/>
        <w:b/>
        <w:i w:val="0"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C0C0C0"/>
      </w:tcPr>
    </w:tblStylePr>
    <w:tblStylePr w:type="lastRow">
      <w:tblPr/>
      <w:tcPr>
        <w:tcBorders>
          <w:bottom w:val="single" w:sz="4" w:space="0" w:color="999999"/>
        </w:tcBorders>
      </w:tcPr>
    </w:tblStylePr>
    <w:tblStylePr w:type="band1Horz">
      <w:tblPr/>
      <w:tcPr>
        <w:tcBorders>
          <w:bottom w:val="dotted" w:sz="4" w:space="0" w:color="999999"/>
          <w:insideH w:val="nil"/>
        </w:tcBorders>
      </w:tcPr>
    </w:tblStylePr>
    <w:tblStylePr w:type="band2Horz">
      <w:tblPr/>
      <w:tcPr>
        <w:tcBorders>
          <w:bottom w:val="dotted" w:sz="4" w:space="0" w:color="999999"/>
          <w:insideH w:val="dotted" w:sz="4" w:space="0" w:color="999999"/>
        </w:tcBorders>
      </w:tcPr>
    </w:tblStylePr>
  </w:style>
  <w:style w:type="table" w:styleId="TableGrid">
    <w:name w:val="Table Grid"/>
    <w:basedOn w:val="TableNormal"/>
    <w:rsid w:val="006222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3indenttab">
    <w:name w:val="123 indent tab"/>
    <w:basedOn w:val="Normal"/>
    <w:qFormat/>
    <w:rsid w:val="00AC51DB"/>
    <w:pPr>
      <w:widowControl/>
      <w:autoSpaceDE/>
      <w:autoSpaceDN/>
      <w:adjustRightInd/>
      <w:spacing w:after="80" w:line="240" w:lineRule="auto"/>
      <w:ind w:left="714" w:hanging="357"/>
    </w:pPr>
    <w:rPr>
      <w:noProof/>
      <w:sz w:val="20"/>
      <w:szCs w:val="18"/>
      <w:lang w:val="it-IT"/>
    </w:rPr>
  </w:style>
  <w:style w:type="paragraph" w:customStyle="1" w:styleId="NumberedHeading1">
    <w:name w:val="Numbered Heading 1"/>
    <w:basedOn w:val="Heading1"/>
    <w:rsid w:val="00F07163"/>
    <w:pPr>
      <w:keepNext w:val="0"/>
      <w:widowControl/>
      <w:numPr>
        <w:numId w:val="0"/>
      </w:numPr>
      <w:tabs>
        <w:tab w:val="clear" w:pos="720"/>
        <w:tab w:val="num" w:pos="252"/>
      </w:tabs>
      <w:autoSpaceDE/>
      <w:autoSpaceDN/>
      <w:adjustRightInd/>
      <w:spacing w:after="275" w:line="240" w:lineRule="auto"/>
      <w:ind w:left="284" w:hanging="284"/>
    </w:pPr>
    <w:rPr>
      <w:rFonts w:cs="Arial"/>
      <w:b w:val="0"/>
      <w:color w:val="808080"/>
      <w:spacing w:val="-10"/>
      <w:kern w:val="32"/>
      <w:sz w:val="48"/>
      <w:szCs w:val="48"/>
      <w:lang w:val="en-GB"/>
    </w:rPr>
  </w:style>
  <w:style w:type="paragraph" w:customStyle="1" w:styleId="NumberedHeading4">
    <w:name w:val="Numbered Heading 4"/>
    <w:basedOn w:val="Heading4"/>
    <w:rsid w:val="00F07163"/>
    <w:pPr>
      <w:widowControl/>
      <w:numPr>
        <w:ilvl w:val="0"/>
        <w:numId w:val="0"/>
      </w:numPr>
      <w:tabs>
        <w:tab w:val="clear" w:pos="720"/>
        <w:tab w:val="num" w:pos="684"/>
        <w:tab w:val="left" w:pos="1148"/>
      </w:tabs>
      <w:autoSpaceDE/>
      <w:autoSpaceDN/>
      <w:adjustRightInd/>
      <w:spacing w:before="240" w:after="60" w:line="240" w:lineRule="auto"/>
      <w:ind w:left="684" w:hanging="684"/>
    </w:pPr>
    <w:rPr>
      <w:color w:val="auto"/>
      <w:sz w:val="22"/>
      <w:szCs w:val="28"/>
      <w:lang w:val="en-US"/>
    </w:rPr>
  </w:style>
  <w:style w:type="paragraph" w:customStyle="1" w:styleId="NumberedHeading5">
    <w:name w:val="Numbered Heading 5"/>
    <w:basedOn w:val="Heading5"/>
    <w:rsid w:val="00F07163"/>
    <w:pPr>
      <w:keepNext w:val="0"/>
      <w:widowControl/>
      <w:tabs>
        <w:tab w:val="clear" w:pos="720"/>
        <w:tab w:val="num" w:pos="828"/>
      </w:tabs>
      <w:autoSpaceDE/>
      <w:autoSpaceDN/>
      <w:adjustRightInd/>
      <w:spacing w:before="240" w:after="60" w:line="240" w:lineRule="auto"/>
      <w:ind w:left="828" w:hanging="828"/>
    </w:pPr>
    <w:rPr>
      <w:b w:val="0"/>
      <w:iCs/>
      <w:sz w:val="22"/>
      <w:szCs w:val="26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842"/>
    <w:rPr>
      <w:color w:val="605E5C"/>
      <w:shd w:val="clear" w:color="auto" w:fill="E1DFDD"/>
    </w:rPr>
  </w:style>
  <w:style w:type="character" w:customStyle="1" w:styleId="Subhead1Char">
    <w:name w:val="Subhead 1 Char"/>
    <w:basedOn w:val="DefaultParagraphFont"/>
    <w:link w:val="Subhead1"/>
    <w:locked/>
    <w:rsid w:val="008A3953"/>
    <w:rPr>
      <w:rFonts w:ascii="EYInterstate" w:hAnsi="EYInterstate"/>
      <w:b/>
      <w:bCs/>
      <w:color w:val="646464"/>
      <w:sz w:val="28"/>
      <w:szCs w:val="28"/>
    </w:rPr>
  </w:style>
  <w:style w:type="paragraph" w:customStyle="1" w:styleId="Subhead1">
    <w:name w:val="Subhead 1"/>
    <w:basedOn w:val="Normal"/>
    <w:link w:val="Subhead1Char"/>
    <w:rsid w:val="008A3953"/>
    <w:pPr>
      <w:keepNext/>
      <w:widowControl/>
      <w:autoSpaceDE/>
      <w:autoSpaceDN/>
      <w:adjustRightInd/>
      <w:spacing w:before="240" w:after="120" w:line="280" w:lineRule="exact"/>
    </w:pPr>
    <w:rPr>
      <w:rFonts w:ascii="EYInterstate" w:hAnsi="EYInterstate"/>
      <w:b/>
      <w:bCs/>
      <w:color w:val="646464"/>
      <w:sz w:val="28"/>
      <w:szCs w:val="28"/>
      <w:lang w:val="en-US"/>
    </w:rPr>
  </w:style>
  <w:style w:type="character" w:customStyle="1" w:styleId="FooterChar">
    <w:name w:val="Footer Char"/>
    <w:aliases w:val="EY Footer Char"/>
    <w:basedOn w:val="DefaultParagraphFont"/>
    <w:link w:val="Footer"/>
    <w:uiPriority w:val="99"/>
    <w:rsid w:val="00A6320A"/>
    <w:rPr>
      <w:rFonts w:ascii="EYInterstate Light" w:hAnsi="EYInterstate Light"/>
      <w:sz w:val="24"/>
      <w:lang w:val="en-IE"/>
    </w:rPr>
  </w:style>
  <w:style w:type="paragraph" w:customStyle="1" w:styleId="Brdtekst1">
    <w:name w:val="Brødtekst1"/>
    <w:basedOn w:val="Normal"/>
    <w:link w:val="Brdtekst1Char"/>
    <w:qFormat/>
    <w:rsid w:val="0083438B"/>
    <w:pPr>
      <w:widowControl/>
      <w:tabs>
        <w:tab w:val="left" w:pos="0"/>
        <w:tab w:val="left" w:pos="567"/>
        <w:tab w:val="left" w:pos="8902"/>
      </w:tabs>
      <w:autoSpaceDE/>
      <w:autoSpaceDN/>
      <w:adjustRightInd/>
      <w:spacing w:line="240" w:lineRule="auto"/>
    </w:pPr>
    <w:rPr>
      <w:rFonts w:ascii="Arial" w:hAnsi="Arial"/>
      <w:sz w:val="20"/>
      <w:lang w:val="en-US"/>
    </w:rPr>
  </w:style>
  <w:style w:type="character" w:customStyle="1" w:styleId="Brdtekst1Char">
    <w:name w:val="Brødtekst1 Char"/>
    <w:link w:val="Brdtekst1"/>
    <w:rsid w:val="0083438B"/>
    <w:rPr>
      <w:rFonts w:ascii="Arial" w:hAnsi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93D5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577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264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Courier New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2647"/>
    <w:rPr>
      <w:rFonts w:ascii="Courier New" w:hAnsi="Courier New" w:cs="Courier New"/>
      <w:lang w:val="en-IN" w:eastAsia="en-IN"/>
    </w:rPr>
  </w:style>
  <w:style w:type="character" w:customStyle="1" w:styleId="ListParagraphChar">
    <w:name w:val="List Paragraph Char"/>
    <w:aliases w:val="Bullet Number Char,bullet 1 Char"/>
    <w:link w:val="ListParagraph"/>
    <w:uiPriority w:val="1"/>
    <w:locked/>
    <w:rsid w:val="00EA3BC9"/>
    <w:rPr>
      <w:rFonts w:ascii="EYInterstate Light" w:hAnsi="EYInterstate Light"/>
      <w:sz w:val="24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3361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24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0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984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904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46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7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2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0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9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6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7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55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2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267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662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206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1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mon.collins\AppData\Roaming\Microsoft\Templates\EYWord\Reports\Reports\Report_Portrait.dotx" TargetMode="External"/></Relationships>
</file>

<file path=word/theme/theme1.xml><?xml version="1.0" encoding="utf-8"?>
<a:theme xmlns:a="http://schemas.openxmlformats.org/drawingml/2006/main" name="Office Theme">
  <a:themeElements>
    <a:clrScheme name="EY printed document">
      <a:dk1>
        <a:sysClr val="windowText" lastClr="000000"/>
      </a:dk1>
      <a:lt1>
        <a:srgbClr val="FFFFFF"/>
      </a:lt1>
      <a:dk2>
        <a:srgbClr val="808080"/>
      </a:dk2>
      <a:lt2>
        <a:srgbClr val="404040"/>
      </a:lt2>
      <a:accent1>
        <a:srgbClr val="999999"/>
      </a:accent1>
      <a:accent2>
        <a:srgbClr val="C0C0C0"/>
      </a:accent2>
      <a:accent3>
        <a:srgbClr val="F0F0F0"/>
      </a:accent3>
      <a:accent4>
        <a:srgbClr val="FFE600"/>
      </a:accent4>
      <a:accent5>
        <a:srgbClr val="FFF27F"/>
      </a:accent5>
      <a:accent6>
        <a:srgbClr val="2C973E"/>
      </a:accent6>
      <a:hlink>
        <a:srgbClr val="336699"/>
      </a:hlink>
      <a:folHlink>
        <a:srgbClr val="33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f2e70-17ad-4957-a933-c9b7f928500a">
      <Terms xmlns="http://schemas.microsoft.com/office/infopath/2007/PartnerControls"/>
    </lcf76f155ced4ddcb4097134ff3c332f>
    <TaxCatchAll xmlns="73bed42c-af69-4fe3-9f7d-b1055739f402" xsi:nil="true"/>
    <SharedWithUsers xmlns="73bed42c-af69-4fe3-9f7d-b1055739f402">
      <UserInfo>
        <DisplayName/>
        <AccountId xsi:nil="true"/>
        <AccountType/>
      </UserInfo>
    </SharedWithUsers>
    <MediaLengthInSeconds xmlns="c49f2e70-17ad-4957-a933-c9b7f92850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B836383DBF9B9442AD65B58D2D85360C" ma:contentTypeVersion="15" ma:contentTypeDescription="إنشاء مستند جديد." ma:contentTypeScope="" ma:versionID="dd473c70fdde92d9364de5b731ec05e4">
  <xsd:schema xmlns:xsd="http://www.w3.org/2001/XMLSchema" xmlns:xs="http://www.w3.org/2001/XMLSchema" xmlns:p="http://schemas.microsoft.com/office/2006/metadata/properties" xmlns:ns2="c49f2e70-17ad-4957-a933-c9b7f928500a" xmlns:ns3="73bed42c-af69-4fe3-9f7d-b1055739f402" targetNamespace="http://schemas.microsoft.com/office/2006/metadata/properties" ma:root="true" ma:fieldsID="a6c83ea82a902807a12074aab6bb3d65" ns2:_="" ns3:_="">
    <xsd:import namespace="c49f2e70-17ad-4957-a933-c9b7f928500a"/>
    <xsd:import namespace="73bed42c-af69-4fe3-9f7d-b1055739f4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f2e70-17ad-4957-a933-c9b7f9285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bc49c543-1605-4e5f-9610-7e979797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ed42c-af69-4fe3-9f7d-b1055739f40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3a1946d-b53b-4452-ae79-be79611225e9}" ma:internalName="TaxCatchAll" ma:showField="CatchAllData" ma:web="73bed42c-af69-4fe3-9f7d-b1055739f4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50712-88A5-4246-9DC0-A449700A6E98}">
  <ds:schemaRefs>
    <ds:schemaRef ds:uri="http://purl.org/dc/terms/"/>
    <ds:schemaRef ds:uri="c49f2e70-17ad-4957-a933-c9b7f928500a"/>
    <ds:schemaRef ds:uri="http://schemas.microsoft.com/office/2006/documentManagement/types"/>
    <ds:schemaRef ds:uri="73bed42c-af69-4fe3-9f7d-b1055739f402"/>
    <ds:schemaRef ds:uri="http://schemas.microsoft.com/office/infopath/2007/PartnerControl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2EABF85-7CD9-42C0-A505-67AF8C13C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3B3BD8-BF1F-4A4F-BA02-D4395B105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9f2e70-17ad-4957-a933-c9b7f928500a"/>
    <ds:schemaRef ds:uri="73bed42c-af69-4fe3-9f7d-b1055739f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40D75C-AEBC-4EF6-B488-F45D0A60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Report_Portrait</Template>
  <TotalTime>0</TotalTime>
  <Pages>8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RPA release note template PREPROD to PROD</vt:lpstr>
    </vt:vector>
  </TitlesOfParts>
  <Company>Ernst &amp; Young</Company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 release note template PREPROD to PROD</dc:title>
  <dc:subject/>
  <dc:creator>TR1524RPA02</dc:creator>
  <cp:keywords/>
  <dc:description/>
  <cp:lastModifiedBy>Yasar Mirza</cp:lastModifiedBy>
  <cp:revision>2</cp:revision>
  <cp:lastPrinted>2017-12-05T14:58:00Z</cp:lastPrinted>
  <dcterms:created xsi:type="dcterms:W3CDTF">2025-05-19T13:01:00Z</dcterms:created>
  <dcterms:modified xsi:type="dcterms:W3CDTF">2025-05-19T13:01:00Z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0x010100B836383DBF9B9442AD65B58D2D85360C</vt:lpwstr>
  </property>
  <property fmtid="{D5CDD505-2E9C-101B-9397-08002B2CF9AE}" pid="3" name="_dlc_DocIdItemGuid">
    <vt:lpwstr>28d07837-42d3-48f1-8b33-bdeb11379d05</vt:lpwstr>
  </property>
  <property fmtid="{D5CDD505-2E9C-101B-9397-08002B2CF9AE}" pid="4" name="TaxKeyword">
    <vt:lpwstr/>
  </property>
  <property fmtid="{D5CDD505-2E9C-101B-9397-08002B2CF9AE}" pid="5" name="EYKEndorsedBy">
    <vt:lpwstr/>
  </property>
  <property fmtid="{D5CDD505-2E9C-101B-9397-08002B2CF9AE}" pid="6" name="EYKKnowledgeDomainOwner">
    <vt:lpwstr>7286;#Global Methods|5461ac65-32aa-46f7-b6b5-c47082f3fec1</vt:lpwstr>
  </property>
  <property fmtid="{D5CDD505-2E9C-101B-9397-08002B2CF9AE}" pid="7" name="EYTargetAudience">
    <vt:lpwstr/>
  </property>
  <property fmtid="{D5CDD505-2E9C-101B-9397-08002B2CF9AE}" pid="8" name="EYIssues">
    <vt:lpwstr/>
  </property>
  <property fmtid="{D5CDD505-2E9C-101B-9397-08002B2CF9AE}" pid="9" name="MethodName">
    <vt:lpwstr/>
  </property>
  <property fmtid="{D5CDD505-2E9C-101B-9397-08002B2CF9AE}" pid="10" name="ContentLanguage">
    <vt:lpwstr>49;#English|556a818d-2fa5-4ece-a7c0-2ca1d2dc5c77</vt:lpwstr>
  </property>
  <property fmtid="{D5CDD505-2E9C-101B-9397-08002B2CF9AE}" pid="11" name="EYEndorsement">
    <vt:lpwstr/>
  </property>
  <property fmtid="{D5CDD505-2E9C-101B-9397-08002B2CF9AE}" pid="12" name="ServiceLineFunction">
    <vt:lpwstr>46;#Performance Improvement|3b54a0c8-da9c-44ab-bdf1-8ad319138b7e</vt:lpwstr>
  </property>
  <property fmtid="{D5CDD505-2E9C-101B-9397-08002B2CF9AE}" pid="13" name="EYContentType">
    <vt:lpwstr>45;#Methodology (Service Delivery)|6ccb114e-556f-4257-b53a-64d20eeeb303</vt:lpwstr>
  </property>
  <property fmtid="{D5CDD505-2E9C-101B-9397-08002B2CF9AE}" pid="14" name="MethodWorkProduct">
    <vt:lpwstr/>
  </property>
  <property fmtid="{D5CDD505-2E9C-101B-9397-08002B2CF9AE}" pid="15" name="EYKRelatedKnowledgeDomain">
    <vt:lpwstr/>
  </property>
  <property fmtid="{D5CDD505-2E9C-101B-9397-08002B2CF9AE}" pid="16" name="GeographicApplicability">
    <vt:lpwstr>13;#Global|500f1427-2ec5-408e-9c7e-c7ecab3f14e9</vt:lpwstr>
  </property>
  <property fmtid="{D5CDD505-2E9C-101B-9397-08002B2CF9AE}" pid="17" name="Sector">
    <vt:lpwstr>7;#All Sectors|32600395-49d1-4199-adb5-3693fcec9e59</vt:lpwstr>
  </property>
  <property fmtid="{D5CDD505-2E9C-101B-9397-08002B2CF9AE}" pid="18" name="EYMarketSegment">
    <vt:lpwstr/>
  </property>
  <property fmtid="{D5CDD505-2E9C-101B-9397-08002B2CF9AE}" pid="19" name="EYCommunitySpecificTerms">
    <vt:lpwstr>1004;#Global Methods|dc58f05c-36e0-42bf-85df-b5c5507fbcd5</vt:lpwstr>
  </property>
  <property fmtid="{D5CDD505-2E9C-101B-9397-08002B2CF9AE}" pid="20" name="EYKStubRecordType">
    <vt:lpwstr/>
  </property>
  <property fmtid="{D5CDD505-2E9C-101B-9397-08002B2CF9AE}" pid="21" name="MediaServiceImageTags">
    <vt:lpwstr/>
  </property>
  <property fmtid="{D5CDD505-2E9C-101B-9397-08002B2CF9AE}" pid="22" name="Order">
    <vt:r8>132600</vt:r8>
  </property>
  <property fmtid="{D5CDD505-2E9C-101B-9397-08002B2CF9AE}" pid="23" name="xd_ProgID">
    <vt:lpwstr/>
  </property>
  <property fmtid="{D5CDD505-2E9C-101B-9397-08002B2CF9AE}" pid="24" name="_SourceUrl">
    <vt:lpwstr/>
  </property>
  <property fmtid="{D5CDD505-2E9C-101B-9397-08002B2CF9AE}" pid="25" name="_SharedFileIndex">
    <vt:lpwstr/>
  </property>
  <property fmtid="{D5CDD505-2E9C-101B-9397-08002B2CF9AE}" pid="26" name="ComplianceAssetId">
    <vt:lpwstr/>
  </property>
  <property fmtid="{D5CDD505-2E9C-101B-9397-08002B2CF9AE}" pid="27" name="TemplateUrl">
    <vt:lpwstr/>
  </property>
  <property fmtid="{D5CDD505-2E9C-101B-9397-08002B2CF9AE}" pid="28" name="_ExtendedDescription">
    <vt:lpwstr/>
  </property>
  <property fmtid="{D5CDD505-2E9C-101B-9397-08002B2CF9AE}" pid="29" name="TriggerFlowInfo">
    <vt:lpwstr/>
  </property>
  <property fmtid="{D5CDD505-2E9C-101B-9397-08002B2CF9AE}" pid="30" name="xd_Signature">
    <vt:bool>false</vt:bool>
  </property>
</Properties>
</file>